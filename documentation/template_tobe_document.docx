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F2399" w14:textId="74A521C3" w:rsidR="00B60052" w:rsidRPr="0031529D" w:rsidRDefault="006060BC" w:rsidP="00FF1EB5">
      <w:pPr>
        <w:pStyle w:val="Title"/>
        <w:ind w:firstLine="1304"/>
        <w:rPr>
          <w:lang w:val="en-US"/>
        </w:rPr>
      </w:pPr>
      <w:bookmarkStart w:id="0" w:name="_Toc14093649"/>
      <w:bookmarkStart w:id="1" w:name="_Toc14093829"/>
      <w:bookmarkStart w:id="2" w:name="_Toc14093866"/>
      <w:bookmarkStart w:id="3" w:name="_Toc14097468"/>
      <w:bookmarkStart w:id="4" w:name="_Toc14097594"/>
      <w:bookmarkStart w:id="5" w:name="_Toc14338033"/>
      <w:bookmarkStart w:id="6" w:name="_Toc14875652"/>
      <w:bookmarkStart w:id="7" w:name="_Toc15648721"/>
      <w:bookmarkStart w:id="8" w:name="_Toc15655980"/>
      <w:bookmarkStart w:id="9" w:name="_Toc15656275"/>
      <w:r w:rsidRPr="0031529D">
        <w:rPr>
          <w:color w:val="000000"/>
          <w:lang w:val="en-US"/>
        </w:rPr>
        <w:br/>
      </w:r>
      <w:r w:rsidR="00B11BB4" w:rsidRPr="00480FBA">
        <w:rPr>
          <w:noProof/>
        </w:rPr>
        <w:drawing>
          <wp:anchor distT="0" distB="0" distL="114300" distR="114300" simplePos="0" relativeHeight="251658240" behindDoc="1" locked="0" layoutInCell="1" allowOverlap="1" wp14:anchorId="363FEC99" wp14:editId="2ED46DAF">
            <wp:simplePos x="0" y="0"/>
            <wp:positionH relativeFrom="page">
              <wp:posOffset>-24765</wp:posOffset>
            </wp:positionH>
            <wp:positionV relativeFrom="paragraph">
              <wp:posOffset>2540</wp:posOffset>
            </wp:positionV>
            <wp:extent cx="7649390" cy="9693910"/>
            <wp:effectExtent l="0" t="0" r="889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"/>
                    <a:stretch/>
                  </pic:blipFill>
                  <pic:spPr bwMode="auto">
                    <a:xfrm>
                      <a:off x="0" y="0"/>
                      <a:ext cx="7649390" cy="969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749" w:rsidRPr="00480FBA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1E62162" wp14:editId="2773C1E6">
                <wp:simplePos x="0" y="0"/>
                <wp:positionH relativeFrom="column">
                  <wp:posOffset>8711412</wp:posOffset>
                </wp:positionH>
                <wp:positionV relativeFrom="paragraph">
                  <wp:posOffset>5779748</wp:posOffset>
                </wp:positionV>
                <wp:extent cx="3927475" cy="2829280"/>
                <wp:effectExtent l="0" t="0" r="0" b="0"/>
                <wp:wrapNone/>
                <wp:docPr id="2" name="Tekstin paikkamerkki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927475" cy="2829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DB04900" w14:textId="77777777" w:rsidR="00BC7521" w:rsidRPr="005D5C12" w:rsidRDefault="00BC7521" w:rsidP="00EE6749">
                            <w:pPr>
                              <w:pStyle w:val="NormalWeb"/>
                              <w:spacing w:before="200" w:beforeAutospacing="0" w:after="0" w:afterAutospacing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="Open Sans Condensed" w:cstheme="minorBidi"/>
                                <w:b/>
                                <w:bCs/>
                                <w:caps/>
                                <w:color w:val="FFFFFF" w:themeColor="background1"/>
                                <w:kern w:val="24"/>
                                <w:sz w:val="42"/>
                                <w:szCs w:val="42"/>
                                <w:lang w:val="it-IT"/>
                              </w:rPr>
                              <w:t>LATIN AMERICA</w:t>
                            </w:r>
                          </w:p>
                          <w:p w14:paraId="1EED7BB0" w14:textId="77777777" w:rsidR="00BC7521" w:rsidRPr="005D5C12" w:rsidRDefault="00000000" w:rsidP="00EE6749">
                            <w:pPr>
                              <w:pStyle w:val="NormalWeb"/>
                              <w:spacing w:before="200" w:beforeAutospacing="0" w:after="0" w:afterAutospacing="0"/>
                              <w:jc w:val="center"/>
                              <w:rPr>
                                <w:lang w:val="en-US"/>
                              </w:rPr>
                            </w:pPr>
                            <w:hyperlink r:id="rId13" w:history="1">
                              <w:r w:rsidR="00BC7521">
                                <w:rPr>
                                  <w:rFonts w:asciiTheme="minorHAnsi" w:hAnsi="Open Sans" w:cstheme="minorBidi"/>
                                  <w:color w:val="FFFFFF" w:themeColor="background1"/>
                                  <w:kern w:val="24"/>
                                  <w:sz w:val="38"/>
                                  <w:szCs w:val="38"/>
                                  <w:lang w:val="it-IT"/>
                                </w:rPr>
                                <w:t>www.sisua.cl</w:t>
                              </w:r>
                            </w:hyperlink>
                            <w:r w:rsidR="00BC7521">
                              <w:rPr>
                                <w:rFonts w:asciiTheme="minorHAnsi" w:hAnsi="Open Sans" w:cstheme="minorBidi"/>
                                <w:color w:val="FFFFFF" w:themeColor="background1"/>
                                <w:kern w:val="24"/>
                                <w:sz w:val="38"/>
                                <w:szCs w:val="38"/>
                                <w:lang w:val="it-IT"/>
                              </w:rPr>
                              <w:br/>
                              <w:t>Av. La Dehesa 1201,</w:t>
                            </w:r>
                            <w:r w:rsidR="00BC7521">
                              <w:rPr>
                                <w:rFonts w:asciiTheme="minorHAnsi" w:hAnsi="Open Sans" w:cstheme="minorBidi"/>
                                <w:color w:val="FFFFFF" w:themeColor="background1"/>
                                <w:kern w:val="24"/>
                                <w:sz w:val="38"/>
                                <w:szCs w:val="38"/>
                                <w:lang w:val="it-IT"/>
                              </w:rPr>
                              <w:br/>
                              <w:t>Torre Orinte Of 810 Lo Barnechea</w:t>
                            </w:r>
                            <w:r w:rsidR="00BC7521">
                              <w:rPr>
                                <w:rFonts w:asciiTheme="minorHAnsi" w:hAnsi="Open Sans" w:cstheme="minorBidi"/>
                                <w:color w:val="FFFFFF" w:themeColor="background1"/>
                                <w:kern w:val="24"/>
                                <w:sz w:val="38"/>
                                <w:szCs w:val="38"/>
                                <w:lang w:val="it-IT"/>
                              </w:rPr>
                              <w:br/>
                              <w:t>Santiago – Chile</w:t>
                            </w:r>
                          </w:p>
                          <w:p w14:paraId="17AEDDFD" w14:textId="77777777" w:rsidR="00BC7521" w:rsidRPr="005D5C12" w:rsidRDefault="00BC7521" w:rsidP="00EE6749">
                            <w:pPr>
                              <w:pStyle w:val="NormalWeb"/>
                              <w:spacing w:before="200" w:beforeAutospacing="0" w:after="0" w:afterAutospacing="0"/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D5C12">
                              <w:rPr>
                                <w:rFonts w:asciiTheme="majorHAnsi" w:hAnsi="Open Sans Condensed" w:cstheme="minorBidi"/>
                                <w:b/>
                                <w:bCs/>
                                <w:caps/>
                                <w:color w:val="FFFFFF" w:themeColor="background1"/>
                                <w:kern w:val="24"/>
                                <w:sz w:val="42"/>
                                <w:szCs w:val="42"/>
                                <w:lang w:val="en-US"/>
                              </w:rPr>
                              <w:t>SOUTH EAST</w:t>
                            </w:r>
                            <w:proofErr w:type="gramEnd"/>
                            <w:r w:rsidRPr="005D5C12">
                              <w:rPr>
                                <w:rFonts w:asciiTheme="majorHAnsi" w:hAnsi="Open Sans Condensed" w:cstheme="minorBidi"/>
                                <w:b/>
                                <w:bCs/>
                                <w:caps/>
                                <w:color w:val="FFFFFF" w:themeColor="background1"/>
                                <w:kern w:val="24"/>
                                <w:sz w:val="42"/>
                                <w:szCs w:val="42"/>
                                <w:lang w:val="en-US"/>
                              </w:rPr>
                              <w:t xml:space="preserve"> ASIA</w:t>
                            </w:r>
                          </w:p>
                          <w:p w14:paraId="2A86FE97" w14:textId="77777777" w:rsidR="00BC7521" w:rsidRDefault="00BC7521" w:rsidP="00EE6749">
                            <w:pPr>
                              <w:pStyle w:val="NormalWeb"/>
                              <w:spacing w:before="200" w:beforeAutospacing="0" w:after="0" w:afterAutospacing="0"/>
                              <w:jc w:val="center"/>
                            </w:pPr>
                            <w:r w:rsidRPr="005D5C12">
                              <w:rPr>
                                <w:rFonts w:asciiTheme="minorHAnsi" w:hAnsi="Open Sans" w:cstheme="minorBidi"/>
                                <w:color w:val="FFFFFF" w:themeColor="background1"/>
                                <w:kern w:val="24"/>
                                <w:sz w:val="38"/>
                                <w:szCs w:val="38"/>
                                <w:lang w:val="en-US"/>
                              </w:rPr>
                              <w:t>Level 5, IPH Tower,</w:t>
                            </w:r>
                            <w:r w:rsidRPr="005D5C12">
                              <w:rPr>
                                <w:rFonts w:asciiTheme="minorHAnsi" w:hAnsi="Open Sans" w:cstheme="minorBidi"/>
                                <w:color w:val="FFFFFF" w:themeColor="background1"/>
                                <w:kern w:val="24"/>
                                <w:sz w:val="38"/>
                                <w:szCs w:val="38"/>
                                <w:lang w:val="en-US"/>
                              </w:rPr>
                              <w:br/>
                              <w:t>241 Xuan Thuy Str.</w:t>
                            </w:r>
                            <w:r w:rsidRPr="005D5C12">
                              <w:rPr>
                                <w:rFonts w:asciiTheme="minorHAnsi" w:hAnsi="Open Sans" w:cstheme="minorBidi"/>
                                <w:color w:val="FFFFFF" w:themeColor="background1"/>
                                <w:kern w:val="24"/>
                                <w:sz w:val="38"/>
                                <w:szCs w:val="38"/>
                                <w:lang w:val="en-US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Theme="minorHAnsi" w:hAnsi="Open Sans" w:cstheme="minorBidi"/>
                                <w:color w:val="FFFFFF" w:themeColor="background1"/>
                                <w:kern w:val="24"/>
                                <w:sz w:val="38"/>
                                <w:szCs w:val="38"/>
                              </w:rPr>
                              <w:t>Cau</w:t>
                            </w:r>
                            <w:proofErr w:type="spellEnd"/>
                            <w:r>
                              <w:rPr>
                                <w:rFonts w:asciiTheme="minorHAnsi" w:hAnsi="Open Sans" w:cstheme="minorBidi"/>
                                <w:color w:val="FFFFFF" w:themeColor="background1"/>
                                <w:kern w:val="24"/>
                                <w:sz w:val="38"/>
                                <w:szCs w:val="3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Open Sans" w:cstheme="minorBidi"/>
                                <w:color w:val="FFFFFF" w:themeColor="background1"/>
                                <w:kern w:val="24"/>
                                <w:sz w:val="38"/>
                                <w:szCs w:val="38"/>
                              </w:rPr>
                              <w:t>Giay</w:t>
                            </w:r>
                            <w:proofErr w:type="spellEnd"/>
                            <w:r>
                              <w:rPr>
                                <w:rFonts w:asciiTheme="minorHAnsi" w:hAnsi="Open Sans" w:cstheme="minorBidi"/>
                                <w:color w:val="FFFFFF" w:themeColor="background1"/>
                                <w:kern w:val="24"/>
                                <w:sz w:val="38"/>
                                <w:szCs w:val="3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Open Sans" w:cstheme="minorBidi"/>
                                <w:color w:val="FFFFFF" w:themeColor="background1"/>
                                <w:kern w:val="24"/>
                                <w:sz w:val="38"/>
                                <w:szCs w:val="38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rFonts w:asciiTheme="minorHAnsi" w:hAnsi="Open Sans" w:cstheme="minorBidi"/>
                                <w:color w:val="FFFFFF" w:themeColor="background1"/>
                                <w:kern w:val="24"/>
                                <w:sz w:val="38"/>
                                <w:szCs w:val="38"/>
                              </w:rPr>
                              <w:t>., Hanoi – Vietnam</w:t>
                            </w:r>
                          </w:p>
                        </w:txbxContent>
                      </wps:txbx>
                      <wps:bodyPr vert="horz" lIns="91440" tIns="45720" rIns="91440" bIns="45720" rtlCol="0" anchor="b">
                        <a:normAutofit fontScale="85000" lnSpcReduction="20000"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E62162" id="Tekstin paikkamerkki 2" o:spid="_x0000_s1026" style="position:absolute;left:0;text-align:left;margin-left:685.95pt;margin-top:455.1pt;width:309.25pt;height:222.8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" filled="f" stroked="f">
                <o:lock v:ext="edit" grouping="t"/>
                <v:textbox>
                  <w:txbxContent>
                    <w:p w14:paraId="6DB04900" w14:textId="77777777" w:rsidR="00BC7521" w:rsidRPr="005D5C12" w:rsidRDefault="00BC7521" w:rsidP="00EE6749">
                      <w:pPr>
                        <w:pStyle w:val="NormalWeb"/>
                        <w:spacing w:before="200" w:beforeAutospacing="0" w:after="0" w:afterAutospacing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Theme="majorHAnsi" w:hAnsi="Open Sans Condensed" w:cstheme="minorBidi"/>
                          <w:b/>
                          <w:bCs/>
                          <w:caps/>
                          <w:color w:val="FFFFFF" w:themeColor="background1"/>
                          <w:kern w:val="24"/>
                          <w:sz w:val="42"/>
                          <w:szCs w:val="42"/>
                          <w:lang w:val="it-IT"/>
                        </w:rPr>
                        <w:t>LATIN AMERICA</w:t>
                      </w:r>
                    </w:p>
                    <w:p w14:paraId="1EED7BB0" w14:textId="77777777" w:rsidR="00BC7521" w:rsidRPr="005D5C12" w:rsidRDefault="00000000" w:rsidP="00EE6749">
                      <w:pPr>
                        <w:pStyle w:val="NormalWeb"/>
                        <w:spacing w:before="200" w:beforeAutospacing="0" w:after="0" w:afterAutospacing="0"/>
                        <w:jc w:val="center"/>
                        <w:rPr>
                          <w:lang w:val="en-US"/>
                        </w:rPr>
                      </w:pPr>
                      <w:hyperlink r:id="rId14" w:history="1">
                        <w:r w:rsidR="00BC7521">
                          <w:rPr>
                            <w:rFonts w:asciiTheme="minorHAnsi" w:hAnsi="Open Sans" w:cstheme="minorBidi"/>
                            <w:color w:val="FFFFFF" w:themeColor="background1"/>
                            <w:kern w:val="24"/>
                            <w:sz w:val="38"/>
                            <w:szCs w:val="38"/>
                            <w:lang w:val="it-IT"/>
                          </w:rPr>
                          <w:t>www.sisua.cl</w:t>
                        </w:r>
                      </w:hyperlink>
                      <w:r w:rsidR="00BC7521">
                        <w:rPr>
                          <w:rFonts w:asciiTheme="minorHAnsi" w:hAnsi="Open Sans" w:cstheme="minorBidi"/>
                          <w:color w:val="FFFFFF" w:themeColor="background1"/>
                          <w:kern w:val="24"/>
                          <w:sz w:val="38"/>
                          <w:szCs w:val="38"/>
                          <w:lang w:val="it-IT"/>
                        </w:rPr>
                        <w:br/>
                        <w:t>Av. La Dehesa 1201,</w:t>
                      </w:r>
                      <w:r w:rsidR="00BC7521">
                        <w:rPr>
                          <w:rFonts w:asciiTheme="minorHAnsi" w:hAnsi="Open Sans" w:cstheme="minorBidi"/>
                          <w:color w:val="FFFFFF" w:themeColor="background1"/>
                          <w:kern w:val="24"/>
                          <w:sz w:val="38"/>
                          <w:szCs w:val="38"/>
                          <w:lang w:val="it-IT"/>
                        </w:rPr>
                        <w:br/>
                        <w:t>Torre Orinte Of 810 Lo Barnechea</w:t>
                      </w:r>
                      <w:r w:rsidR="00BC7521">
                        <w:rPr>
                          <w:rFonts w:asciiTheme="minorHAnsi" w:hAnsi="Open Sans" w:cstheme="minorBidi"/>
                          <w:color w:val="FFFFFF" w:themeColor="background1"/>
                          <w:kern w:val="24"/>
                          <w:sz w:val="38"/>
                          <w:szCs w:val="38"/>
                          <w:lang w:val="it-IT"/>
                        </w:rPr>
                        <w:br/>
                        <w:t>Santiago – Chile</w:t>
                      </w:r>
                    </w:p>
                    <w:p w14:paraId="17AEDDFD" w14:textId="77777777" w:rsidR="00BC7521" w:rsidRPr="005D5C12" w:rsidRDefault="00BC7521" w:rsidP="00EE6749">
                      <w:pPr>
                        <w:pStyle w:val="NormalWeb"/>
                        <w:spacing w:before="200" w:beforeAutospacing="0" w:after="0" w:afterAutospacing="0"/>
                        <w:jc w:val="center"/>
                        <w:rPr>
                          <w:lang w:val="en-US"/>
                        </w:rPr>
                      </w:pPr>
                      <w:proofErr w:type="gramStart"/>
                      <w:r w:rsidRPr="005D5C12">
                        <w:rPr>
                          <w:rFonts w:asciiTheme="majorHAnsi" w:hAnsi="Open Sans Condensed" w:cstheme="minorBidi"/>
                          <w:b/>
                          <w:bCs/>
                          <w:caps/>
                          <w:color w:val="FFFFFF" w:themeColor="background1"/>
                          <w:kern w:val="24"/>
                          <w:sz w:val="42"/>
                          <w:szCs w:val="42"/>
                          <w:lang w:val="en-US"/>
                        </w:rPr>
                        <w:t>SOUTH EAST</w:t>
                      </w:r>
                      <w:proofErr w:type="gramEnd"/>
                      <w:r w:rsidRPr="005D5C12">
                        <w:rPr>
                          <w:rFonts w:asciiTheme="majorHAnsi" w:hAnsi="Open Sans Condensed" w:cstheme="minorBidi"/>
                          <w:b/>
                          <w:bCs/>
                          <w:caps/>
                          <w:color w:val="FFFFFF" w:themeColor="background1"/>
                          <w:kern w:val="24"/>
                          <w:sz w:val="42"/>
                          <w:szCs w:val="42"/>
                          <w:lang w:val="en-US"/>
                        </w:rPr>
                        <w:t xml:space="preserve"> ASIA</w:t>
                      </w:r>
                    </w:p>
                    <w:p w14:paraId="2A86FE97" w14:textId="77777777" w:rsidR="00BC7521" w:rsidRDefault="00BC7521" w:rsidP="00EE6749">
                      <w:pPr>
                        <w:pStyle w:val="NormalWeb"/>
                        <w:spacing w:before="200" w:beforeAutospacing="0" w:after="0" w:afterAutospacing="0"/>
                        <w:jc w:val="center"/>
                      </w:pPr>
                      <w:r w:rsidRPr="005D5C12">
                        <w:rPr>
                          <w:rFonts w:asciiTheme="minorHAnsi" w:hAnsi="Open Sans" w:cstheme="minorBidi"/>
                          <w:color w:val="FFFFFF" w:themeColor="background1"/>
                          <w:kern w:val="24"/>
                          <w:sz w:val="38"/>
                          <w:szCs w:val="38"/>
                          <w:lang w:val="en-US"/>
                        </w:rPr>
                        <w:t>Level 5, IPH Tower,</w:t>
                      </w:r>
                      <w:r w:rsidRPr="005D5C12">
                        <w:rPr>
                          <w:rFonts w:asciiTheme="minorHAnsi" w:hAnsi="Open Sans" w:cstheme="minorBidi"/>
                          <w:color w:val="FFFFFF" w:themeColor="background1"/>
                          <w:kern w:val="24"/>
                          <w:sz w:val="38"/>
                          <w:szCs w:val="38"/>
                          <w:lang w:val="en-US"/>
                        </w:rPr>
                        <w:br/>
                        <w:t>241 Xuan Thuy Str.</w:t>
                      </w:r>
                      <w:r w:rsidRPr="005D5C12">
                        <w:rPr>
                          <w:rFonts w:asciiTheme="minorHAnsi" w:hAnsi="Open Sans" w:cstheme="minorBidi"/>
                          <w:color w:val="FFFFFF" w:themeColor="background1"/>
                          <w:kern w:val="24"/>
                          <w:sz w:val="38"/>
                          <w:szCs w:val="38"/>
                          <w:lang w:val="en-US"/>
                        </w:rPr>
                        <w:br/>
                      </w:r>
                      <w:proofErr w:type="spellStart"/>
                      <w:r>
                        <w:rPr>
                          <w:rFonts w:asciiTheme="minorHAnsi" w:hAnsi="Open Sans" w:cstheme="minorBidi"/>
                          <w:color w:val="FFFFFF" w:themeColor="background1"/>
                          <w:kern w:val="24"/>
                          <w:sz w:val="38"/>
                          <w:szCs w:val="38"/>
                        </w:rPr>
                        <w:t>Cau</w:t>
                      </w:r>
                      <w:proofErr w:type="spellEnd"/>
                      <w:r>
                        <w:rPr>
                          <w:rFonts w:asciiTheme="minorHAnsi" w:hAnsi="Open Sans" w:cstheme="minorBidi"/>
                          <w:color w:val="FFFFFF" w:themeColor="background1"/>
                          <w:kern w:val="24"/>
                          <w:sz w:val="38"/>
                          <w:szCs w:val="3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Open Sans" w:cstheme="minorBidi"/>
                          <w:color w:val="FFFFFF" w:themeColor="background1"/>
                          <w:kern w:val="24"/>
                          <w:sz w:val="38"/>
                          <w:szCs w:val="38"/>
                        </w:rPr>
                        <w:t>Giay</w:t>
                      </w:r>
                      <w:proofErr w:type="spellEnd"/>
                      <w:r>
                        <w:rPr>
                          <w:rFonts w:asciiTheme="minorHAnsi" w:hAnsi="Open Sans" w:cstheme="minorBidi"/>
                          <w:color w:val="FFFFFF" w:themeColor="background1"/>
                          <w:kern w:val="24"/>
                          <w:sz w:val="38"/>
                          <w:szCs w:val="3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Open Sans" w:cstheme="minorBidi"/>
                          <w:color w:val="FFFFFF" w:themeColor="background1"/>
                          <w:kern w:val="24"/>
                          <w:sz w:val="38"/>
                          <w:szCs w:val="38"/>
                        </w:rPr>
                        <w:t>Dist</w:t>
                      </w:r>
                      <w:proofErr w:type="spellEnd"/>
                      <w:r>
                        <w:rPr>
                          <w:rFonts w:asciiTheme="minorHAnsi" w:hAnsi="Open Sans" w:cstheme="minorBidi"/>
                          <w:color w:val="FFFFFF" w:themeColor="background1"/>
                          <w:kern w:val="24"/>
                          <w:sz w:val="38"/>
                          <w:szCs w:val="38"/>
                        </w:rPr>
                        <w:t>., Hanoi – Vietnam</w:t>
                      </w:r>
                    </w:p>
                  </w:txbxContent>
                </v:textbox>
              </v:rect>
            </w:pict>
          </mc:Fallback>
        </mc:AlternateContent>
      </w:r>
      <w:r w:rsidR="00846601" w:rsidRPr="0031529D">
        <w:rPr>
          <w:lang w:val="en-US"/>
        </w:rPr>
        <w:t>p001_process_name</w:t>
      </w:r>
    </w:p>
    <w:p w14:paraId="41F7F6B5" w14:textId="72E44A37" w:rsidR="00EE6749" w:rsidRPr="0031529D" w:rsidRDefault="0012619C" w:rsidP="00EE6749">
      <w:pPr>
        <w:pStyle w:val="Otsikkopivmr"/>
        <w:ind w:left="0"/>
        <w:rPr>
          <w:rFonts w:asciiTheme="majorHAnsi" w:hAnsiTheme="majorHAnsi" w:cstheme="majorHAnsi"/>
          <w:lang w:val="en-US"/>
        </w:rPr>
      </w:pPr>
      <w:r w:rsidRPr="0031529D">
        <w:rPr>
          <w:rFonts w:asciiTheme="majorHAnsi" w:hAnsiTheme="majorHAnsi" w:cstheme="majorHAnsi"/>
          <w:lang w:val="en-US"/>
        </w:rPr>
        <w:t>[</w:t>
      </w:r>
      <w:r w:rsidR="00A40F98">
        <w:rPr>
          <w:rFonts w:asciiTheme="majorHAnsi" w:hAnsiTheme="majorHAnsi" w:cstheme="majorHAnsi"/>
          <w:lang w:val="en-US"/>
        </w:rPr>
        <w:t>METLIFE</w:t>
      </w:r>
      <w:r w:rsidRPr="0031529D">
        <w:rPr>
          <w:rFonts w:asciiTheme="majorHAnsi" w:hAnsiTheme="majorHAnsi" w:cstheme="majorHAnsi"/>
          <w:lang w:val="en-US"/>
        </w:rPr>
        <w:t>]</w:t>
      </w:r>
    </w:p>
    <w:p w14:paraId="60C05D70" w14:textId="66B690A5" w:rsidR="00EE6749" w:rsidRPr="0031529D" w:rsidRDefault="00D939ED" w:rsidP="00EE6749">
      <w:pPr>
        <w:pStyle w:val="Otsikkopivmr"/>
        <w:ind w:left="0"/>
        <w:rPr>
          <w:rFonts w:asciiTheme="majorHAnsi" w:hAnsiTheme="majorHAnsi" w:cstheme="majorHAnsi"/>
          <w:lang w:val="en-US"/>
        </w:rPr>
      </w:pPr>
      <w:r w:rsidRPr="0031529D">
        <w:rPr>
          <w:rFonts w:asciiTheme="majorHAnsi" w:hAnsiTheme="majorHAnsi" w:cstheme="majorHAnsi"/>
          <w:lang w:val="en-US"/>
        </w:rPr>
        <w:t>XX</w:t>
      </w:r>
      <w:r w:rsidR="00EE6749" w:rsidRPr="0031529D">
        <w:rPr>
          <w:rFonts w:asciiTheme="majorHAnsi" w:hAnsiTheme="majorHAnsi" w:cstheme="majorHAnsi"/>
          <w:lang w:val="en-US"/>
        </w:rPr>
        <w:t>.</w:t>
      </w:r>
      <w:r w:rsidRPr="0031529D">
        <w:rPr>
          <w:rFonts w:asciiTheme="majorHAnsi" w:hAnsiTheme="majorHAnsi" w:cstheme="majorHAnsi"/>
          <w:lang w:val="en-US"/>
        </w:rPr>
        <w:t>XX</w:t>
      </w:r>
      <w:r w:rsidR="00EE6749" w:rsidRPr="0031529D">
        <w:rPr>
          <w:rFonts w:asciiTheme="majorHAnsi" w:hAnsiTheme="majorHAnsi" w:cstheme="majorHAnsi"/>
          <w:lang w:val="en-US"/>
        </w:rPr>
        <w:t>.20</w:t>
      </w:r>
      <w:r w:rsidR="001C7461" w:rsidRPr="0031529D">
        <w:rPr>
          <w:rFonts w:asciiTheme="majorHAnsi" w:hAnsiTheme="majorHAnsi" w:cstheme="majorHAnsi"/>
          <w:lang w:val="en-US"/>
        </w:rPr>
        <w:t>2</w:t>
      </w:r>
      <w:r w:rsidR="00A40F98">
        <w:rPr>
          <w:rFonts w:asciiTheme="majorHAnsi" w:hAnsiTheme="majorHAnsi" w:cstheme="majorHAnsi"/>
          <w:lang w:val="en-US"/>
        </w:rPr>
        <w:t>3</w:t>
      </w:r>
    </w:p>
    <w:p w14:paraId="2DA8BB92" w14:textId="3AC08B5E" w:rsidR="00E67487" w:rsidRPr="0031529D" w:rsidRDefault="00E67487" w:rsidP="00EE6749">
      <w:pPr>
        <w:pStyle w:val="Title"/>
        <w:rPr>
          <w:lang w:val="en-US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 w14:paraId="0C60B6E0" w14:textId="56782D14" w:rsidR="00A20C24" w:rsidRPr="0031529D" w:rsidRDefault="00A20C24" w:rsidP="009216AF">
      <w:pPr>
        <w:pStyle w:val="TOCHeading"/>
        <w:rPr>
          <w:lang w:val="en-US"/>
        </w:rPr>
      </w:pPr>
    </w:p>
    <w:bookmarkStart w:id="10" w:name="_Toc137135339" w:displacedByCustomXml="next"/>
    <w:sdt>
      <w:sdtPr>
        <w:rPr>
          <w:rFonts w:ascii="PT Serif" w:hAnsi="PT Serif" w:cs="Times New Roman"/>
          <w:b w:val="0"/>
          <w:bCs w:val="0"/>
          <w:color w:val="auto"/>
          <w:kern w:val="0"/>
          <w:sz w:val="24"/>
          <w:szCs w:val="22"/>
        </w:rPr>
        <w:id w:val="588813896"/>
        <w:docPartObj>
          <w:docPartGallery w:val="Table of Contents"/>
          <w:docPartUnique/>
        </w:docPartObj>
      </w:sdtPr>
      <w:sdtEndPr>
        <w:rPr>
          <w:rFonts w:asciiTheme="minorHAnsi" w:hAnsiTheme="minorHAnsi"/>
          <w:sz w:val="22"/>
        </w:rPr>
      </w:sdtEndPr>
      <w:sdtContent>
        <w:p w14:paraId="061C40E8" w14:textId="6DEE52BC" w:rsidR="00A20C24" w:rsidRPr="00277AA9" w:rsidRDefault="00B70444" w:rsidP="009216AF">
          <w:pPr>
            <w:pStyle w:val="ContentHeader"/>
            <w:rPr>
              <w:sz w:val="36"/>
              <w:szCs w:val="36"/>
            </w:rPr>
          </w:pPr>
          <w:r w:rsidRPr="00277AA9">
            <w:rPr>
              <w:sz w:val="36"/>
              <w:szCs w:val="36"/>
            </w:rPr>
            <w:t>Índice</w:t>
          </w:r>
          <w:bookmarkEnd w:id="10"/>
        </w:p>
        <w:p w14:paraId="793287A1" w14:textId="040298B6" w:rsidR="009B71C9" w:rsidRDefault="00A20C24">
          <w:pPr>
            <w:pStyle w:val="TOC1"/>
            <w:tabs>
              <w:tab w:val="right" w:leader="dot" w:pos="9736"/>
            </w:tabs>
            <w:rPr>
              <w:rFonts w:eastAsiaTheme="minorEastAsia" w:cstheme="minorBidi"/>
              <w:bCs w:val="0"/>
              <w:iCs w:val="0"/>
              <w:noProof/>
              <w:szCs w:val="22"/>
              <w:lang w:val="es-ES" w:eastAsia="es-ES"/>
            </w:rPr>
          </w:pPr>
          <w:r w:rsidRPr="00277AA9">
            <w:rPr>
              <w:sz w:val="20"/>
              <w:szCs w:val="20"/>
            </w:rPr>
            <w:fldChar w:fldCharType="begin"/>
          </w:r>
          <w:r w:rsidRPr="00277AA9">
            <w:rPr>
              <w:sz w:val="20"/>
              <w:szCs w:val="20"/>
            </w:rPr>
            <w:instrText xml:space="preserve"> TOC \o "1-3" \h \z \u </w:instrText>
          </w:r>
          <w:r w:rsidRPr="00277AA9">
            <w:rPr>
              <w:sz w:val="20"/>
              <w:szCs w:val="20"/>
            </w:rPr>
            <w:fldChar w:fldCharType="separate"/>
          </w:r>
          <w:hyperlink w:anchor="_Toc137135339" w:history="1">
            <w:r w:rsidR="009B71C9" w:rsidRPr="00D0091C">
              <w:rPr>
                <w:rStyle w:val="Hyperlink"/>
                <w:noProof/>
              </w:rPr>
              <w:t>Índice</w:t>
            </w:r>
            <w:r w:rsidR="009B71C9">
              <w:rPr>
                <w:noProof/>
                <w:webHidden/>
              </w:rPr>
              <w:tab/>
            </w:r>
            <w:r w:rsidR="009B71C9">
              <w:rPr>
                <w:noProof/>
                <w:webHidden/>
              </w:rPr>
              <w:fldChar w:fldCharType="begin"/>
            </w:r>
            <w:r w:rsidR="009B71C9">
              <w:rPr>
                <w:noProof/>
                <w:webHidden/>
              </w:rPr>
              <w:instrText xml:space="preserve"> PAGEREF _Toc137135339 \h </w:instrText>
            </w:r>
            <w:r w:rsidR="009B71C9">
              <w:rPr>
                <w:noProof/>
                <w:webHidden/>
              </w:rPr>
            </w:r>
            <w:r w:rsidR="009B71C9">
              <w:rPr>
                <w:noProof/>
                <w:webHidden/>
              </w:rPr>
              <w:fldChar w:fldCharType="separate"/>
            </w:r>
            <w:r w:rsidR="009B71C9">
              <w:rPr>
                <w:noProof/>
                <w:webHidden/>
              </w:rPr>
              <w:t>2</w:t>
            </w:r>
            <w:r w:rsidR="009B71C9">
              <w:rPr>
                <w:noProof/>
                <w:webHidden/>
              </w:rPr>
              <w:fldChar w:fldCharType="end"/>
            </w:r>
          </w:hyperlink>
        </w:p>
        <w:p w14:paraId="228A1AC2" w14:textId="4DA5C453" w:rsidR="009B71C9" w:rsidRDefault="00000000">
          <w:pPr>
            <w:pStyle w:val="TOC1"/>
            <w:tabs>
              <w:tab w:val="right" w:leader="dot" w:pos="9736"/>
            </w:tabs>
            <w:rPr>
              <w:rFonts w:eastAsiaTheme="minorEastAsia" w:cstheme="minorBidi"/>
              <w:bCs w:val="0"/>
              <w:iCs w:val="0"/>
              <w:noProof/>
              <w:szCs w:val="22"/>
              <w:lang w:val="es-ES" w:eastAsia="es-ES"/>
            </w:rPr>
          </w:pPr>
          <w:hyperlink w:anchor="_Toc137135340" w:history="1">
            <w:r w:rsidR="009B71C9" w:rsidRPr="00D0091C">
              <w:rPr>
                <w:rStyle w:val="Hyperlink"/>
                <w:noProof/>
              </w:rPr>
              <w:t>1</w:t>
            </w:r>
            <w:r w:rsidR="009B71C9">
              <w:rPr>
                <w:rFonts w:eastAsiaTheme="minorEastAsia" w:cstheme="minorBidi"/>
                <w:bCs w:val="0"/>
                <w:iCs w:val="0"/>
                <w:noProof/>
                <w:szCs w:val="22"/>
                <w:lang w:val="es-ES" w:eastAsia="es-ES"/>
              </w:rPr>
              <w:tab/>
            </w:r>
            <w:r w:rsidR="009B71C9" w:rsidRPr="00D0091C">
              <w:rPr>
                <w:rStyle w:val="Hyperlink"/>
                <w:noProof/>
              </w:rPr>
              <w:t>Introducción</w:t>
            </w:r>
            <w:r w:rsidR="009B71C9">
              <w:rPr>
                <w:noProof/>
                <w:webHidden/>
              </w:rPr>
              <w:tab/>
            </w:r>
            <w:r w:rsidR="009B71C9">
              <w:rPr>
                <w:noProof/>
                <w:webHidden/>
              </w:rPr>
              <w:fldChar w:fldCharType="begin"/>
            </w:r>
            <w:r w:rsidR="009B71C9">
              <w:rPr>
                <w:noProof/>
                <w:webHidden/>
              </w:rPr>
              <w:instrText xml:space="preserve"> PAGEREF _Toc137135340 \h </w:instrText>
            </w:r>
            <w:r w:rsidR="009B71C9">
              <w:rPr>
                <w:noProof/>
                <w:webHidden/>
              </w:rPr>
            </w:r>
            <w:r w:rsidR="009B71C9">
              <w:rPr>
                <w:noProof/>
                <w:webHidden/>
              </w:rPr>
              <w:fldChar w:fldCharType="separate"/>
            </w:r>
            <w:r w:rsidR="009B71C9">
              <w:rPr>
                <w:noProof/>
                <w:webHidden/>
              </w:rPr>
              <w:t>3</w:t>
            </w:r>
            <w:r w:rsidR="009B71C9">
              <w:rPr>
                <w:noProof/>
                <w:webHidden/>
              </w:rPr>
              <w:fldChar w:fldCharType="end"/>
            </w:r>
          </w:hyperlink>
        </w:p>
        <w:p w14:paraId="27315447" w14:textId="0B0C2000" w:rsidR="009B71C9" w:rsidRDefault="00000000">
          <w:pPr>
            <w:pStyle w:val="TOC2"/>
            <w:rPr>
              <w:rFonts w:eastAsiaTheme="minorEastAsia" w:cstheme="minorBidi"/>
              <w:bCs w:val="0"/>
              <w:iCs w:val="0"/>
              <w:noProof/>
              <w:szCs w:val="22"/>
              <w:lang w:val="es-ES" w:eastAsia="es-ES"/>
            </w:rPr>
          </w:pPr>
          <w:hyperlink w:anchor="_Toc137135341" w:history="1">
            <w:r w:rsidR="009B71C9" w:rsidRPr="00D0091C">
              <w:rPr>
                <w:rStyle w:val="Hyperlink"/>
                <w:noProof/>
              </w:rPr>
              <w:t>Control de versión</w:t>
            </w:r>
            <w:r w:rsidR="009B71C9">
              <w:rPr>
                <w:noProof/>
                <w:webHidden/>
              </w:rPr>
              <w:tab/>
            </w:r>
            <w:r w:rsidR="009B71C9">
              <w:rPr>
                <w:noProof/>
                <w:webHidden/>
              </w:rPr>
              <w:fldChar w:fldCharType="begin"/>
            </w:r>
            <w:r w:rsidR="009B71C9">
              <w:rPr>
                <w:noProof/>
                <w:webHidden/>
              </w:rPr>
              <w:instrText xml:space="preserve"> PAGEREF _Toc137135341 \h </w:instrText>
            </w:r>
            <w:r w:rsidR="009B71C9">
              <w:rPr>
                <w:noProof/>
                <w:webHidden/>
              </w:rPr>
            </w:r>
            <w:r w:rsidR="009B71C9">
              <w:rPr>
                <w:noProof/>
                <w:webHidden/>
              </w:rPr>
              <w:fldChar w:fldCharType="separate"/>
            </w:r>
            <w:r w:rsidR="009B71C9">
              <w:rPr>
                <w:noProof/>
                <w:webHidden/>
              </w:rPr>
              <w:t>3</w:t>
            </w:r>
            <w:r w:rsidR="009B71C9">
              <w:rPr>
                <w:noProof/>
                <w:webHidden/>
              </w:rPr>
              <w:fldChar w:fldCharType="end"/>
            </w:r>
          </w:hyperlink>
        </w:p>
        <w:p w14:paraId="2A7AEC6E" w14:textId="745E1D53" w:rsidR="009B71C9" w:rsidRDefault="00000000">
          <w:pPr>
            <w:pStyle w:val="TOC2"/>
            <w:rPr>
              <w:rFonts w:eastAsiaTheme="minorEastAsia" w:cstheme="minorBidi"/>
              <w:bCs w:val="0"/>
              <w:iCs w:val="0"/>
              <w:noProof/>
              <w:szCs w:val="22"/>
              <w:lang w:val="es-ES" w:eastAsia="es-ES"/>
            </w:rPr>
          </w:pPr>
          <w:hyperlink w:anchor="_Toc137135342" w:history="1">
            <w:r w:rsidR="009B71C9" w:rsidRPr="00D0091C">
              <w:rPr>
                <w:rStyle w:val="Hyperlink"/>
                <w:noProof/>
              </w:rPr>
              <w:t>Referencias</w:t>
            </w:r>
            <w:r w:rsidR="009B71C9">
              <w:rPr>
                <w:noProof/>
                <w:webHidden/>
              </w:rPr>
              <w:tab/>
            </w:r>
            <w:r w:rsidR="009B71C9">
              <w:rPr>
                <w:noProof/>
                <w:webHidden/>
              </w:rPr>
              <w:fldChar w:fldCharType="begin"/>
            </w:r>
            <w:r w:rsidR="009B71C9">
              <w:rPr>
                <w:noProof/>
                <w:webHidden/>
              </w:rPr>
              <w:instrText xml:space="preserve"> PAGEREF _Toc137135342 \h </w:instrText>
            </w:r>
            <w:r w:rsidR="009B71C9">
              <w:rPr>
                <w:noProof/>
                <w:webHidden/>
              </w:rPr>
            </w:r>
            <w:r w:rsidR="009B71C9">
              <w:rPr>
                <w:noProof/>
                <w:webHidden/>
              </w:rPr>
              <w:fldChar w:fldCharType="separate"/>
            </w:r>
            <w:r w:rsidR="009B71C9">
              <w:rPr>
                <w:noProof/>
                <w:webHidden/>
              </w:rPr>
              <w:t>3</w:t>
            </w:r>
            <w:r w:rsidR="009B71C9">
              <w:rPr>
                <w:noProof/>
                <w:webHidden/>
              </w:rPr>
              <w:fldChar w:fldCharType="end"/>
            </w:r>
          </w:hyperlink>
        </w:p>
        <w:p w14:paraId="48CCFA1F" w14:textId="74FEC3CA" w:rsidR="009B71C9" w:rsidRDefault="00000000">
          <w:pPr>
            <w:pStyle w:val="TOC1"/>
            <w:tabs>
              <w:tab w:val="right" w:leader="dot" w:pos="9736"/>
            </w:tabs>
            <w:rPr>
              <w:rFonts w:eastAsiaTheme="minorEastAsia" w:cstheme="minorBidi"/>
              <w:bCs w:val="0"/>
              <w:iCs w:val="0"/>
              <w:noProof/>
              <w:szCs w:val="22"/>
              <w:lang w:val="es-ES" w:eastAsia="es-ES"/>
            </w:rPr>
          </w:pPr>
          <w:hyperlink w:anchor="_Toc137135343" w:history="1">
            <w:r w:rsidR="009B71C9" w:rsidRPr="00D0091C">
              <w:rPr>
                <w:rStyle w:val="Hyperlink"/>
                <w:noProof/>
                <w:lang w:val="fi-FI"/>
              </w:rPr>
              <w:t>2</w:t>
            </w:r>
            <w:r w:rsidR="009B71C9">
              <w:rPr>
                <w:rFonts w:eastAsiaTheme="minorEastAsia" w:cstheme="minorBidi"/>
                <w:bCs w:val="0"/>
                <w:iCs w:val="0"/>
                <w:noProof/>
                <w:szCs w:val="22"/>
                <w:lang w:val="es-ES" w:eastAsia="es-ES"/>
              </w:rPr>
              <w:tab/>
            </w:r>
            <w:r w:rsidR="009B71C9" w:rsidRPr="00D0091C">
              <w:rPr>
                <w:rStyle w:val="Hyperlink"/>
                <w:noProof/>
              </w:rPr>
              <w:t xml:space="preserve">Resumen </w:t>
            </w:r>
            <w:r w:rsidR="009B71C9" w:rsidRPr="00D0091C">
              <w:rPr>
                <w:rStyle w:val="Hyperlink"/>
                <w:rFonts w:cs="Times New Roman"/>
                <w:noProof/>
              </w:rPr>
              <w:t>Resumen del proceso</w:t>
            </w:r>
            <w:r w:rsidR="009B71C9">
              <w:rPr>
                <w:noProof/>
                <w:webHidden/>
              </w:rPr>
              <w:tab/>
            </w:r>
            <w:r w:rsidR="009B71C9">
              <w:rPr>
                <w:noProof/>
                <w:webHidden/>
              </w:rPr>
              <w:fldChar w:fldCharType="begin"/>
            </w:r>
            <w:r w:rsidR="009B71C9">
              <w:rPr>
                <w:noProof/>
                <w:webHidden/>
              </w:rPr>
              <w:instrText xml:space="preserve"> PAGEREF _Toc137135343 \h </w:instrText>
            </w:r>
            <w:r w:rsidR="009B71C9">
              <w:rPr>
                <w:noProof/>
                <w:webHidden/>
              </w:rPr>
            </w:r>
            <w:r w:rsidR="009B71C9">
              <w:rPr>
                <w:noProof/>
                <w:webHidden/>
              </w:rPr>
              <w:fldChar w:fldCharType="separate"/>
            </w:r>
            <w:r w:rsidR="009B71C9">
              <w:rPr>
                <w:noProof/>
                <w:webHidden/>
              </w:rPr>
              <w:t>4</w:t>
            </w:r>
            <w:r w:rsidR="009B71C9">
              <w:rPr>
                <w:noProof/>
                <w:webHidden/>
              </w:rPr>
              <w:fldChar w:fldCharType="end"/>
            </w:r>
          </w:hyperlink>
        </w:p>
        <w:p w14:paraId="7AA46002" w14:textId="27272273" w:rsidR="009B71C9" w:rsidRDefault="00000000">
          <w:pPr>
            <w:pStyle w:val="TOC1"/>
            <w:tabs>
              <w:tab w:val="right" w:leader="dot" w:pos="9736"/>
            </w:tabs>
            <w:rPr>
              <w:rFonts w:eastAsiaTheme="minorEastAsia" w:cstheme="minorBidi"/>
              <w:bCs w:val="0"/>
              <w:iCs w:val="0"/>
              <w:noProof/>
              <w:szCs w:val="22"/>
              <w:lang w:val="es-ES" w:eastAsia="es-ES"/>
            </w:rPr>
          </w:pPr>
          <w:hyperlink w:anchor="_Toc137135344" w:history="1">
            <w:r w:rsidR="009B71C9" w:rsidRPr="00D0091C">
              <w:rPr>
                <w:rStyle w:val="Hyperlink"/>
                <w:noProof/>
                <w:lang w:val="fi-FI"/>
              </w:rPr>
              <w:t>3</w:t>
            </w:r>
            <w:r w:rsidR="009B71C9">
              <w:rPr>
                <w:rFonts w:eastAsiaTheme="minorEastAsia" w:cstheme="minorBidi"/>
                <w:bCs w:val="0"/>
                <w:iCs w:val="0"/>
                <w:noProof/>
                <w:szCs w:val="22"/>
                <w:lang w:val="es-ES" w:eastAsia="es-ES"/>
              </w:rPr>
              <w:tab/>
            </w:r>
            <w:r w:rsidR="009B71C9" w:rsidRPr="00D0091C">
              <w:rPr>
                <w:rStyle w:val="Hyperlink"/>
                <w:noProof/>
              </w:rPr>
              <w:t>Diagrama de flujo (to-be)</w:t>
            </w:r>
            <w:r w:rsidR="009B71C9">
              <w:rPr>
                <w:noProof/>
                <w:webHidden/>
              </w:rPr>
              <w:tab/>
            </w:r>
            <w:r w:rsidR="009B71C9">
              <w:rPr>
                <w:noProof/>
                <w:webHidden/>
              </w:rPr>
              <w:fldChar w:fldCharType="begin"/>
            </w:r>
            <w:r w:rsidR="009B71C9">
              <w:rPr>
                <w:noProof/>
                <w:webHidden/>
              </w:rPr>
              <w:instrText xml:space="preserve"> PAGEREF _Toc137135344 \h </w:instrText>
            </w:r>
            <w:r w:rsidR="009B71C9">
              <w:rPr>
                <w:noProof/>
                <w:webHidden/>
              </w:rPr>
            </w:r>
            <w:r w:rsidR="009B71C9">
              <w:rPr>
                <w:noProof/>
                <w:webHidden/>
              </w:rPr>
              <w:fldChar w:fldCharType="separate"/>
            </w:r>
            <w:r w:rsidR="009B71C9">
              <w:rPr>
                <w:noProof/>
                <w:webHidden/>
              </w:rPr>
              <w:t>5</w:t>
            </w:r>
            <w:r w:rsidR="009B71C9">
              <w:rPr>
                <w:noProof/>
                <w:webHidden/>
              </w:rPr>
              <w:fldChar w:fldCharType="end"/>
            </w:r>
          </w:hyperlink>
        </w:p>
        <w:p w14:paraId="0F042A62" w14:textId="72F3053B" w:rsidR="009B71C9" w:rsidRDefault="00000000">
          <w:pPr>
            <w:pStyle w:val="TOC1"/>
            <w:tabs>
              <w:tab w:val="right" w:leader="dot" w:pos="9736"/>
            </w:tabs>
            <w:rPr>
              <w:rFonts w:eastAsiaTheme="minorEastAsia" w:cstheme="minorBidi"/>
              <w:bCs w:val="0"/>
              <w:iCs w:val="0"/>
              <w:noProof/>
              <w:szCs w:val="22"/>
              <w:lang w:val="es-ES" w:eastAsia="es-ES"/>
            </w:rPr>
          </w:pPr>
          <w:hyperlink w:anchor="_Toc137135345" w:history="1">
            <w:r w:rsidR="009B71C9" w:rsidRPr="00D0091C">
              <w:rPr>
                <w:rStyle w:val="Hyperlink"/>
                <w:noProof/>
              </w:rPr>
              <w:t>4</w:t>
            </w:r>
            <w:r w:rsidR="009B71C9">
              <w:rPr>
                <w:rFonts w:eastAsiaTheme="minorEastAsia" w:cstheme="minorBidi"/>
                <w:bCs w:val="0"/>
                <w:iCs w:val="0"/>
                <w:noProof/>
                <w:szCs w:val="22"/>
                <w:lang w:val="es-ES" w:eastAsia="es-ES"/>
              </w:rPr>
              <w:tab/>
            </w:r>
            <w:r w:rsidR="009B71C9" w:rsidRPr="00D0091C">
              <w:rPr>
                <w:rStyle w:val="Hyperlink"/>
                <w:noProof/>
              </w:rPr>
              <w:t>Resumen de implementación</w:t>
            </w:r>
            <w:r w:rsidR="009B71C9">
              <w:rPr>
                <w:noProof/>
                <w:webHidden/>
              </w:rPr>
              <w:tab/>
            </w:r>
            <w:r w:rsidR="009B71C9">
              <w:rPr>
                <w:noProof/>
                <w:webHidden/>
              </w:rPr>
              <w:fldChar w:fldCharType="begin"/>
            </w:r>
            <w:r w:rsidR="009B71C9">
              <w:rPr>
                <w:noProof/>
                <w:webHidden/>
              </w:rPr>
              <w:instrText xml:space="preserve"> PAGEREF _Toc137135345 \h </w:instrText>
            </w:r>
            <w:r w:rsidR="009B71C9">
              <w:rPr>
                <w:noProof/>
                <w:webHidden/>
              </w:rPr>
            </w:r>
            <w:r w:rsidR="009B71C9">
              <w:rPr>
                <w:noProof/>
                <w:webHidden/>
              </w:rPr>
              <w:fldChar w:fldCharType="separate"/>
            </w:r>
            <w:r w:rsidR="009B71C9">
              <w:rPr>
                <w:noProof/>
                <w:webHidden/>
              </w:rPr>
              <w:t>6</w:t>
            </w:r>
            <w:r w:rsidR="009B71C9">
              <w:rPr>
                <w:noProof/>
                <w:webHidden/>
              </w:rPr>
              <w:fldChar w:fldCharType="end"/>
            </w:r>
          </w:hyperlink>
        </w:p>
        <w:p w14:paraId="2DDABC9B" w14:textId="75082978" w:rsidR="009B71C9" w:rsidRDefault="00000000">
          <w:pPr>
            <w:pStyle w:val="TOC1"/>
            <w:tabs>
              <w:tab w:val="right" w:leader="dot" w:pos="9736"/>
            </w:tabs>
            <w:rPr>
              <w:rFonts w:eastAsiaTheme="minorEastAsia" w:cstheme="minorBidi"/>
              <w:bCs w:val="0"/>
              <w:iCs w:val="0"/>
              <w:noProof/>
              <w:szCs w:val="22"/>
              <w:lang w:val="es-ES" w:eastAsia="es-ES"/>
            </w:rPr>
          </w:pPr>
          <w:hyperlink w:anchor="_Toc137135346" w:history="1">
            <w:r w:rsidR="009B71C9" w:rsidRPr="00D0091C">
              <w:rPr>
                <w:rStyle w:val="Hyperlink"/>
                <w:noProof/>
              </w:rPr>
              <w:t>5</w:t>
            </w:r>
            <w:r w:rsidR="009B71C9">
              <w:rPr>
                <w:rFonts w:eastAsiaTheme="minorEastAsia" w:cstheme="minorBidi"/>
                <w:bCs w:val="0"/>
                <w:iCs w:val="0"/>
                <w:noProof/>
                <w:szCs w:val="22"/>
                <w:lang w:val="es-ES" w:eastAsia="es-ES"/>
              </w:rPr>
              <w:tab/>
            </w:r>
            <w:r w:rsidR="009B71C9" w:rsidRPr="00D0091C">
              <w:rPr>
                <w:rStyle w:val="Hyperlink"/>
                <w:noProof/>
              </w:rPr>
              <w:t>Naturaleza de ejecución</w:t>
            </w:r>
            <w:r w:rsidR="009B71C9">
              <w:rPr>
                <w:noProof/>
                <w:webHidden/>
              </w:rPr>
              <w:tab/>
            </w:r>
            <w:r w:rsidR="009B71C9">
              <w:rPr>
                <w:noProof/>
                <w:webHidden/>
              </w:rPr>
              <w:fldChar w:fldCharType="begin"/>
            </w:r>
            <w:r w:rsidR="009B71C9">
              <w:rPr>
                <w:noProof/>
                <w:webHidden/>
              </w:rPr>
              <w:instrText xml:space="preserve"> PAGEREF _Toc137135346 \h </w:instrText>
            </w:r>
            <w:r w:rsidR="009B71C9">
              <w:rPr>
                <w:noProof/>
                <w:webHidden/>
              </w:rPr>
            </w:r>
            <w:r w:rsidR="009B71C9">
              <w:rPr>
                <w:noProof/>
                <w:webHidden/>
              </w:rPr>
              <w:fldChar w:fldCharType="separate"/>
            </w:r>
            <w:r w:rsidR="009B71C9">
              <w:rPr>
                <w:noProof/>
                <w:webHidden/>
              </w:rPr>
              <w:t>7</w:t>
            </w:r>
            <w:r w:rsidR="009B71C9">
              <w:rPr>
                <w:noProof/>
                <w:webHidden/>
              </w:rPr>
              <w:fldChar w:fldCharType="end"/>
            </w:r>
          </w:hyperlink>
        </w:p>
        <w:p w14:paraId="3B825954" w14:textId="367923F3" w:rsidR="009B71C9" w:rsidRDefault="00000000">
          <w:pPr>
            <w:pStyle w:val="TOC2"/>
            <w:rPr>
              <w:rFonts w:eastAsiaTheme="minorEastAsia" w:cstheme="minorBidi"/>
              <w:bCs w:val="0"/>
              <w:iCs w:val="0"/>
              <w:noProof/>
              <w:szCs w:val="22"/>
              <w:lang w:val="es-ES" w:eastAsia="es-ES"/>
            </w:rPr>
          </w:pPr>
          <w:hyperlink w:anchor="_Toc137135347" w:history="1">
            <w:r w:rsidR="009B71C9" w:rsidRPr="00D0091C">
              <w:rPr>
                <w:rStyle w:val="Hyperlink"/>
                <w:noProof/>
              </w:rPr>
              <w:t>Reglas de Excepciones de Negocio</w:t>
            </w:r>
            <w:r w:rsidR="009B71C9">
              <w:rPr>
                <w:noProof/>
                <w:webHidden/>
              </w:rPr>
              <w:tab/>
            </w:r>
            <w:r w:rsidR="009B71C9">
              <w:rPr>
                <w:noProof/>
                <w:webHidden/>
              </w:rPr>
              <w:fldChar w:fldCharType="begin"/>
            </w:r>
            <w:r w:rsidR="009B71C9">
              <w:rPr>
                <w:noProof/>
                <w:webHidden/>
              </w:rPr>
              <w:instrText xml:space="preserve"> PAGEREF _Toc137135347 \h </w:instrText>
            </w:r>
            <w:r w:rsidR="009B71C9">
              <w:rPr>
                <w:noProof/>
                <w:webHidden/>
              </w:rPr>
            </w:r>
            <w:r w:rsidR="009B71C9">
              <w:rPr>
                <w:noProof/>
                <w:webHidden/>
              </w:rPr>
              <w:fldChar w:fldCharType="separate"/>
            </w:r>
            <w:r w:rsidR="009B71C9">
              <w:rPr>
                <w:noProof/>
                <w:webHidden/>
              </w:rPr>
              <w:t>7</w:t>
            </w:r>
            <w:r w:rsidR="009B71C9">
              <w:rPr>
                <w:noProof/>
                <w:webHidden/>
              </w:rPr>
              <w:fldChar w:fldCharType="end"/>
            </w:r>
          </w:hyperlink>
        </w:p>
        <w:p w14:paraId="12A9CF40" w14:textId="209BDA19" w:rsidR="009B71C9" w:rsidRDefault="00000000">
          <w:pPr>
            <w:pStyle w:val="TOC2"/>
            <w:rPr>
              <w:rFonts w:eastAsiaTheme="minorEastAsia" w:cstheme="minorBidi"/>
              <w:bCs w:val="0"/>
              <w:iCs w:val="0"/>
              <w:noProof/>
              <w:szCs w:val="22"/>
              <w:lang w:val="es-ES" w:eastAsia="es-ES"/>
            </w:rPr>
          </w:pPr>
          <w:hyperlink w:anchor="_Toc137135348" w:history="1">
            <w:r w:rsidR="009B71C9" w:rsidRPr="00D0091C">
              <w:rPr>
                <w:rStyle w:val="Hyperlink"/>
                <w:noProof/>
              </w:rPr>
              <w:t>Excepciones de Sistema</w:t>
            </w:r>
            <w:r w:rsidR="009B71C9">
              <w:rPr>
                <w:noProof/>
                <w:webHidden/>
              </w:rPr>
              <w:tab/>
            </w:r>
            <w:r w:rsidR="009B71C9">
              <w:rPr>
                <w:noProof/>
                <w:webHidden/>
              </w:rPr>
              <w:fldChar w:fldCharType="begin"/>
            </w:r>
            <w:r w:rsidR="009B71C9">
              <w:rPr>
                <w:noProof/>
                <w:webHidden/>
              </w:rPr>
              <w:instrText xml:space="preserve"> PAGEREF _Toc137135348 \h </w:instrText>
            </w:r>
            <w:r w:rsidR="009B71C9">
              <w:rPr>
                <w:noProof/>
                <w:webHidden/>
              </w:rPr>
            </w:r>
            <w:r w:rsidR="009B71C9">
              <w:rPr>
                <w:noProof/>
                <w:webHidden/>
              </w:rPr>
              <w:fldChar w:fldCharType="separate"/>
            </w:r>
            <w:r w:rsidR="009B71C9">
              <w:rPr>
                <w:noProof/>
                <w:webHidden/>
              </w:rPr>
              <w:t>7</w:t>
            </w:r>
            <w:r w:rsidR="009B71C9">
              <w:rPr>
                <w:noProof/>
                <w:webHidden/>
              </w:rPr>
              <w:fldChar w:fldCharType="end"/>
            </w:r>
          </w:hyperlink>
        </w:p>
        <w:p w14:paraId="178074AA" w14:textId="410D8A02" w:rsidR="009B71C9" w:rsidRDefault="00000000">
          <w:pPr>
            <w:pStyle w:val="TOC1"/>
            <w:tabs>
              <w:tab w:val="right" w:leader="dot" w:pos="9736"/>
            </w:tabs>
            <w:rPr>
              <w:rFonts w:eastAsiaTheme="minorEastAsia" w:cstheme="minorBidi"/>
              <w:bCs w:val="0"/>
              <w:iCs w:val="0"/>
              <w:noProof/>
              <w:szCs w:val="22"/>
              <w:lang w:val="es-ES" w:eastAsia="es-ES"/>
            </w:rPr>
          </w:pPr>
          <w:hyperlink w:anchor="_Toc137135349" w:history="1">
            <w:r w:rsidR="009B71C9" w:rsidRPr="00D0091C">
              <w:rPr>
                <w:rStyle w:val="Hyperlink"/>
                <w:noProof/>
              </w:rPr>
              <w:t>6</w:t>
            </w:r>
            <w:r w:rsidR="009B71C9">
              <w:rPr>
                <w:rFonts w:eastAsiaTheme="minorEastAsia" w:cstheme="minorBidi"/>
                <w:bCs w:val="0"/>
                <w:iCs w:val="0"/>
                <w:noProof/>
                <w:szCs w:val="22"/>
                <w:lang w:val="es-ES" w:eastAsia="es-ES"/>
              </w:rPr>
              <w:tab/>
            </w:r>
            <w:r w:rsidR="009B71C9" w:rsidRPr="00D0091C">
              <w:rPr>
                <w:rStyle w:val="Hyperlink"/>
                <w:noProof/>
              </w:rPr>
              <w:t>Anexos</w:t>
            </w:r>
            <w:r w:rsidR="009B71C9">
              <w:rPr>
                <w:noProof/>
                <w:webHidden/>
              </w:rPr>
              <w:tab/>
            </w:r>
            <w:r w:rsidR="009B71C9">
              <w:rPr>
                <w:noProof/>
                <w:webHidden/>
              </w:rPr>
              <w:fldChar w:fldCharType="begin"/>
            </w:r>
            <w:r w:rsidR="009B71C9">
              <w:rPr>
                <w:noProof/>
                <w:webHidden/>
              </w:rPr>
              <w:instrText xml:space="preserve"> PAGEREF _Toc137135349 \h </w:instrText>
            </w:r>
            <w:r w:rsidR="009B71C9">
              <w:rPr>
                <w:noProof/>
                <w:webHidden/>
              </w:rPr>
            </w:r>
            <w:r w:rsidR="009B71C9">
              <w:rPr>
                <w:noProof/>
                <w:webHidden/>
              </w:rPr>
              <w:fldChar w:fldCharType="separate"/>
            </w:r>
            <w:r w:rsidR="009B71C9">
              <w:rPr>
                <w:noProof/>
                <w:webHidden/>
              </w:rPr>
              <w:t>8</w:t>
            </w:r>
            <w:r w:rsidR="009B71C9">
              <w:rPr>
                <w:noProof/>
                <w:webHidden/>
              </w:rPr>
              <w:fldChar w:fldCharType="end"/>
            </w:r>
          </w:hyperlink>
        </w:p>
        <w:p w14:paraId="360849E4" w14:textId="18903858" w:rsidR="009B71C9" w:rsidRDefault="00000000">
          <w:pPr>
            <w:pStyle w:val="TOC2"/>
            <w:rPr>
              <w:rFonts w:eastAsiaTheme="minorEastAsia" w:cstheme="minorBidi"/>
              <w:bCs w:val="0"/>
              <w:iCs w:val="0"/>
              <w:noProof/>
              <w:szCs w:val="22"/>
              <w:lang w:val="es-ES" w:eastAsia="es-ES"/>
            </w:rPr>
          </w:pPr>
          <w:hyperlink w:anchor="_Toc137135350" w:history="1">
            <w:r w:rsidR="009B71C9" w:rsidRPr="00D0091C">
              <w:rPr>
                <w:rStyle w:val="Hyperlink"/>
                <w:noProof/>
              </w:rPr>
              <w:t>Puesta en producción</w:t>
            </w:r>
            <w:r w:rsidR="009B71C9">
              <w:rPr>
                <w:noProof/>
                <w:webHidden/>
              </w:rPr>
              <w:tab/>
            </w:r>
            <w:r w:rsidR="009B71C9">
              <w:rPr>
                <w:noProof/>
                <w:webHidden/>
              </w:rPr>
              <w:fldChar w:fldCharType="begin"/>
            </w:r>
            <w:r w:rsidR="009B71C9">
              <w:rPr>
                <w:noProof/>
                <w:webHidden/>
              </w:rPr>
              <w:instrText xml:space="preserve"> PAGEREF _Toc137135350 \h </w:instrText>
            </w:r>
            <w:r w:rsidR="009B71C9">
              <w:rPr>
                <w:noProof/>
                <w:webHidden/>
              </w:rPr>
            </w:r>
            <w:r w:rsidR="009B71C9">
              <w:rPr>
                <w:noProof/>
                <w:webHidden/>
              </w:rPr>
              <w:fldChar w:fldCharType="separate"/>
            </w:r>
            <w:r w:rsidR="009B71C9">
              <w:rPr>
                <w:noProof/>
                <w:webHidden/>
              </w:rPr>
              <w:t>8</w:t>
            </w:r>
            <w:r w:rsidR="009B71C9">
              <w:rPr>
                <w:noProof/>
                <w:webHidden/>
              </w:rPr>
              <w:fldChar w:fldCharType="end"/>
            </w:r>
          </w:hyperlink>
        </w:p>
        <w:p w14:paraId="77078924" w14:textId="2E5C65D5" w:rsidR="009B71C9" w:rsidRDefault="00000000">
          <w:pPr>
            <w:pStyle w:val="TOC2"/>
            <w:rPr>
              <w:rFonts w:eastAsiaTheme="minorEastAsia" w:cstheme="minorBidi"/>
              <w:bCs w:val="0"/>
              <w:iCs w:val="0"/>
              <w:noProof/>
              <w:szCs w:val="22"/>
              <w:lang w:val="es-ES" w:eastAsia="es-ES"/>
            </w:rPr>
          </w:pPr>
          <w:hyperlink w:anchor="_Toc137135351" w:history="1">
            <w:r w:rsidR="009B71C9" w:rsidRPr="00D0091C">
              <w:rPr>
                <w:rStyle w:val="Hyperlink"/>
                <w:noProof/>
              </w:rPr>
              <w:t>Input/output</w:t>
            </w:r>
            <w:r w:rsidR="009B71C9">
              <w:rPr>
                <w:noProof/>
                <w:webHidden/>
              </w:rPr>
              <w:tab/>
            </w:r>
            <w:r w:rsidR="009B71C9">
              <w:rPr>
                <w:noProof/>
                <w:webHidden/>
              </w:rPr>
              <w:fldChar w:fldCharType="begin"/>
            </w:r>
            <w:r w:rsidR="009B71C9">
              <w:rPr>
                <w:noProof/>
                <w:webHidden/>
              </w:rPr>
              <w:instrText xml:space="preserve"> PAGEREF _Toc137135351 \h </w:instrText>
            </w:r>
            <w:r w:rsidR="009B71C9">
              <w:rPr>
                <w:noProof/>
                <w:webHidden/>
              </w:rPr>
            </w:r>
            <w:r w:rsidR="009B71C9">
              <w:rPr>
                <w:noProof/>
                <w:webHidden/>
              </w:rPr>
              <w:fldChar w:fldCharType="separate"/>
            </w:r>
            <w:r w:rsidR="009B71C9">
              <w:rPr>
                <w:noProof/>
                <w:webHidden/>
              </w:rPr>
              <w:t>8</w:t>
            </w:r>
            <w:r w:rsidR="009B71C9">
              <w:rPr>
                <w:noProof/>
                <w:webHidden/>
              </w:rPr>
              <w:fldChar w:fldCharType="end"/>
            </w:r>
          </w:hyperlink>
        </w:p>
        <w:p w14:paraId="04F2B4EA" w14:textId="772517B2" w:rsidR="00A20C24" w:rsidRPr="00480FBA" w:rsidRDefault="00A20C24">
          <w:r w:rsidRPr="00277AA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0DB3C3DF" w14:textId="434092C4" w:rsidR="005118D2" w:rsidRPr="00480FBA" w:rsidRDefault="00A94856" w:rsidP="009216AF">
      <w:pPr>
        <w:pStyle w:val="Heading1"/>
      </w:pPr>
      <w:bookmarkStart w:id="11" w:name="_Toc137135340"/>
      <w:r w:rsidRPr="00480FBA">
        <w:lastRenderedPageBreak/>
        <w:t>Introducción</w:t>
      </w:r>
      <w:bookmarkEnd w:id="11"/>
    </w:p>
    <w:p w14:paraId="2A8027AF" w14:textId="2D732EA4" w:rsidR="00747743" w:rsidRPr="00480FBA" w:rsidRDefault="00026AE9" w:rsidP="00747743">
      <w:r w:rsidRPr="00480FBA">
        <w:t xml:space="preserve">Este documento describe y explica </w:t>
      </w:r>
      <w:r w:rsidR="001612A6">
        <w:t xml:space="preserve">el diseño </w:t>
      </w:r>
      <w:r w:rsidR="000A74EC">
        <w:t xml:space="preserve">del proceso </w:t>
      </w:r>
      <w:r w:rsidR="00816DAF">
        <w:t xml:space="preserve">y la solución implementada </w:t>
      </w:r>
      <w:r w:rsidR="00182BC9">
        <w:t>para que el desarrollo de este se pueda llevar a cabo de forma correcta.</w:t>
      </w:r>
    </w:p>
    <w:p w14:paraId="135F5AC8" w14:textId="77777777" w:rsidR="0091778A" w:rsidRPr="00480FBA" w:rsidRDefault="0091778A" w:rsidP="00747743"/>
    <w:p w14:paraId="0B8D8F6B" w14:textId="2776FCE1" w:rsidR="009679A2" w:rsidRPr="00480FBA" w:rsidRDefault="00472AD4" w:rsidP="00AB2264">
      <w:pPr>
        <w:pStyle w:val="Heading2"/>
        <w:rPr>
          <w:lang w:val="es-CL"/>
        </w:rPr>
      </w:pPr>
      <w:bookmarkStart w:id="12" w:name="_Toc137135341"/>
      <w:r w:rsidRPr="00480FBA">
        <w:rPr>
          <w:lang w:val="es-CL"/>
        </w:rPr>
        <w:t>Control de versión</w:t>
      </w:r>
      <w:bookmarkEnd w:id="12"/>
    </w:p>
    <w:p w14:paraId="219C166E" w14:textId="77777777" w:rsidR="008B1E05" w:rsidRDefault="00472AD4" w:rsidP="009679A2">
      <w:r w:rsidRPr="00480FBA">
        <w:t>La tabla 1 muestra</w:t>
      </w:r>
      <w:r w:rsidR="00765EB9" w:rsidRPr="00480FBA">
        <w:t xml:space="preserve"> la historia de las versiones y control de cambios del documento</w:t>
      </w:r>
      <w:r w:rsidR="008B1E05">
        <w:t>.</w:t>
      </w:r>
    </w:p>
    <w:p w14:paraId="50C3C4ED" w14:textId="0107C1A2" w:rsidR="009679A2" w:rsidRPr="00480FBA" w:rsidRDefault="00E03D9E" w:rsidP="009679A2">
      <w:r w:rsidRPr="00480FBA">
        <w:t xml:space="preserve"> </w:t>
      </w:r>
    </w:p>
    <w:p w14:paraId="016695C3" w14:textId="2D94C828" w:rsidR="009679A2" w:rsidRPr="00480FBA" w:rsidRDefault="009679A2" w:rsidP="00DE2D1E">
      <w:pPr>
        <w:pStyle w:val="Caption"/>
      </w:pPr>
      <w:r w:rsidRPr="00480FBA">
        <w:t>T</w:t>
      </w:r>
      <w:r w:rsidR="00472AD4" w:rsidRPr="00480FBA">
        <w:t>abla</w:t>
      </w:r>
      <w:r w:rsidRPr="00480FBA">
        <w:t xml:space="preserve"> </w:t>
      </w:r>
      <w:r w:rsidR="00000000">
        <w:fldChar w:fldCharType="begin"/>
      </w:r>
      <w:r w:rsidR="00000000">
        <w:instrText xml:space="preserve"> SEQ Tabla \* ARABIC </w:instrText>
      </w:r>
      <w:r w:rsidR="00000000">
        <w:fldChar w:fldCharType="separate"/>
      </w:r>
      <w:r w:rsidR="00D96151">
        <w:t>1</w:t>
      </w:r>
      <w:r w:rsidR="00000000">
        <w:fldChar w:fldCharType="end"/>
      </w:r>
      <w:r w:rsidRPr="00480FBA">
        <w:t xml:space="preserve">. </w:t>
      </w:r>
      <w:r w:rsidR="00472AD4" w:rsidRPr="00480FBA">
        <w:t>C</w:t>
      </w:r>
      <w:r w:rsidR="00BC7521" w:rsidRPr="00480FBA">
        <w:t>ontrol</w:t>
      </w:r>
      <w:r w:rsidR="00472AD4" w:rsidRPr="00480FBA">
        <w:t xml:space="preserve"> de versión del documento</w:t>
      </w:r>
    </w:p>
    <w:tbl>
      <w:tblPr>
        <w:tblStyle w:val="Sisua1"/>
        <w:tblW w:w="5000" w:type="pct"/>
        <w:tblLook w:val="0420" w:firstRow="1" w:lastRow="0" w:firstColumn="0" w:lastColumn="0" w:noHBand="0" w:noVBand="1"/>
      </w:tblPr>
      <w:tblGrid>
        <w:gridCol w:w="2821"/>
        <w:gridCol w:w="2699"/>
        <w:gridCol w:w="4216"/>
      </w:tblGrid>
      <w:tr w:rsidR="007C23A8" w:rsidRPr="00480FBA" w14:paraId="369C4432" w14:textId="77777777" w:rsidTr="00683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5"/>
        </w:trPr>
        <w:tc>
          <w:tcPr>
            <w:tcW w:w="1449" w:type="pct"/>
            <w:vAlign w:val="center"/>
            <w:hideMark/>
          </w:tcPr>
          <w:p w14:paraId="0727E2C1" w14:textId="43FE7AC6" w:rsidR="007C23A8" w:rsidRPr="00480FBA" w:rsidRDefault="00D94F32" w:rsidP="00ED1F8C">
            <w:pPr>
              <w:pStyle w:val="Taulukko"/>
              <w:rPr>
                <w:lang w:val="es-CL"/>
              </w:rPr>
            </w:pPr>
            <w:r w:rsidRPr="00480FBA">
              <w:rPr>
                <w:lang w:val="es-CL"/>
              </w:rPr>
              <w:t>Fecha</w:t>
            </w:r>
          </w:p>
        </w:tc>
        <w:tc>
          <w:tcPr>
            <w:tcW w:w="1386" w:type="pct"/>
            <w:vAlign w:val="center"/>
            <w:hideMark/>
          </w:tcPr>
          <w:p w14:paraId="2032C5A8" w14:textId="14B8C4AA" w:rsidR="007C23A8" w:rsidRPr="00480FBA" w:rsidRDefault="0017060C" w:rsidP="00ED1F8C">
            <w:pPr>
              <w:pStyle w:val="Taulukko"/>
              <w:rPr>
                <w:lang w:val="es-CL"/>
              </w:rPr>
            </w:pPr>
            <w:r w:rsidRPr="00480FBA">
              <w:rPr>
                <w:lang w:val="es-CL"/>
              </w:rPr>
              <w:t>Aut</w:t>
            </w:r>
            <w:r w:rsidR="00CE516C" w:rsidRPr="00480FBA">
              <w:rPr>
                <w:lang w:val="es-CL"/>
              </w:rPr>
              <w:t>or</w:t>
            </w:r>
          </w:p>
        </w:tc>
        <w:tc>
          <w:tcPr>
            <w:tcW w:w="2165" w:type="pct"/>
            <w:vAlign w:val="center"/>
          </w:tcPr>
          <w:p w14:paraId="559E57D4" w14:textId="22F63270" w:rsidR="007C23A8" w:rsidRPr="00480FBA" w:rsidRDefault="007C23A8" w:rsidP="00ED1F8C">
            <w:pPr>
              <w:pStyle w:val="Taulukko"/>
              <w:rPr>
                <w:b w:val="0"/>
                <w:bCs w:val="0"/>
                <w:lang w:val="es-CL"/>
              </w:rPr>
            </w:pPr>
            <w:r w:rsidRPr="00480FBA">
              <w:rPr>
                <w:lang w:val="es-CL"/>
              </w:rPr>
              <w:t>Descrip</w:t>
            </w:r>
            <w:r w:rsidR="00D94F32" w:rsidRPr="00480FBA">
              <w:rPr>
                <w:lang w:val="es-CL"/>
              </w:rPr>
              <w:t>c</w:t>
            </w:r>
            <w:r w:rsidR="00CE516C" w:rsidRPr="00480FBA">
              <w:rPr>
                <w:lang w:val="es-CL"/>
              </w:rPr>
              <w:t>i</w:t>
            </w:r>
            <w:r w:rsidR="00D94F32" w:rsidRPr="00480FBA">
              <w:rPr>
                <w:lang w:val="es-CL"/>
              </w:rPr>
              <w:t>ó</w:t>
            </w:r>
            <w:r w:rsidR="00CE516C" w:rsidRPr="00480FBA">
              <w:rPr>
                <w:lang w:val="es-CL"/>
              </w:rPr>
              <w:t>n</w:t>
            </w:r>
          </w:p>
        </w:tc>
      </w:tr>
      <w:tr w:rsidR="007C23A8" w:rsidRPr="00480FBA" w14:paraId="54BAC090" w14:textId="77777777" w:rsidTr="00820F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tcW w:w="1449" w:type="pct"/>
            <w:vAlign w:val="center"/>
            <w:hideMark/>
          </w:tcPr>
          <w:p w14:paraId="23F10663" w14:textId="1DACAAC8" w:rsidR="007C23A8" w:rsidRPr="00480FBA" w:rsidRDefault="008D5DF8" w:rsidP="00ED1F8C">
            <w:pPr>
              <w:pStyle w:val="Taulukko"/>
              <w:rPr>
                <w:lang w:val="es-CL"/>
              </w:rPr>
            </w:pPr>
            <w:r w:rsidRPr="00480FBA">
              <w:rPr>
                <w:lang w:val="es-CL"/>
              </w:rPr>
              <w:t>20</w:t>
            </w:r>
            <w:r w:rsidR="00BC7521" w:rsidRPr="00480FBA">
              <w:rPr>
                <w:lang w:val="es-CL"/>
              </w:rPr>
              <w:t>2</w:t>
            </w:r>
            <w:r w:rsidR="0098264A">
              <w:rPr>
                <w:lang w:val="es-CL"/>
              </w:rPr>
              <w:t>3</w:t>
            </w:r>
            <w:r w:rsidR="00A94856" w:rsidRPr="00480FBA">
              <w:rPr>
                <w:lang w:val="es-CL"/>
              </w:rPr>
              <w:t>-</w:t>
            </w:r>
            <w:r w:rsidR="00BC7521" w:rsidRPr="00480FBA">
              <w:rPr>
                <w:lang w:val="es-CL"/>
              </w:rPr>
              <w:t>0</w:t>
            </w:r>
            <w:r w:rsidR="009B4A9D">
              <w:rPr>
                <w:lang w:val="es-CL"/>
              </w:rPr>
              <w:t>X</w:t>
            </w:r>
            <w:r w:rsidR="00A94856" w:rsidRPr="00480FBA">
              <w:rPr>
                <w:lang w:val="es-CL"/>
              </w:rPr>
              <w:t>-</w:t>
            </w:r>
            <w:r w:rsidR="009B4A9D">
              <w:rPr>
                <w:lang w:val="es-CL"/>
              </w:rPr>
              <w:t>XX</w:t>
            </w:r>
          </w:p>
        </w:tc>
        <w:tc>
          <w:tcPr>
            <w:tcW w:w="1386" w:type="pct"/>
            <w:vAlign w:val="center"/>
          </w:tcPr>
          <w:p w14:paraId="708EBDBB" w14:textId="4D3DF2DF" w:rsidR="007C23A8" w:rsidRPr="00480FBA" w:rsidRDefault="00021DD9" w:rsidP="00ED1F8C">
            <w:pPr>
              <w:pStyle w:val="Taulukko"/>
              <w:rPr>
                <w:lang w:val="es-CL"/>
              </w:rPr>
            </w:pPr>
            <w:proofErr w:type="spellStart"/>
            <w:proofErr w:type="gramStart"/>
            <w:r>
              <w:rPr>
                <w:lang w:val="es-CL"/>
              </w:rPr>
              <w:t>sisua.developer</w:t>
            </w:r>
            <w:proofErr w:type="spellEnd"/>
            <w:proofErr w:type="gramEnd"/>
          </w:p>
        </w:tc>
        <w:tc>
          <w:tcPr>
            <w:tcW w:w="2165" w:type="pct"/>
            <w:vAlign w:val="center"/>
          </w:tcPr>
          <w:p w14:paraId="2F11B0DC" w14:textId="7F92F046" w:rsidR="007C23A8" w:rsidRPr="00480FBA" w:rsidRDefault="00A94856" w:rsidP="00ED1F8C">
            <w:pPr>
              <w:pStyle w:val="Taulukko"/>
              <w:rPr>
                <w:lang w:val="es-CL"/>
              </w:rPr>
            </w:pPr>
            <w:r w:rsidRPr="00480FBA">
              <w:rPr>
                <w:lang w:val="es-CL"/>
              </w:rPr>
              <w:t>Creación del documento</w:t>
            </w:r>
          </w:p>
        </w:tc>
      </w:tr>
    </w:tbl>
    <w:p w14:paraId="7565137F" w14:textId="77777777" w:rsidR="00CF0E55" w:rsidRPr="00480FBA" w:rsidRDefault="00CF0E55" w:rsidP="00A33E61"/>
    <w:p w14:paraId="2FB9985D" w14:textId="186DB1EC" w:rsidR="001612A6" w:rsidRPr="001612A6" w:rsidRDefault="00CF0E55" w:rsidP="002F58A2">
      <w:pPr>
        <w:pStyle w:val="Heading2"/>
      </w:pPr>
      <w:bookmarkStart w:id="13" w:name="_Toc137135342"/>
      <w:r w:rsidRPr="00480FBA">
        <w:rPr>
          <w:lang w:val="es-CL"/>
        </w:rPr>
        <w:t>Referencias</w:t>
      </w:r>
      <w:bookmarkEnd w:id="13"/>
    </w:p>
    <w:p w14:paraId="77C7FAE2" w14:textId="53E150FF" w:rsidR="001612A6" w:rsidRDefault="00412608" w:rsidP="001612A6">
      <w:pPr>
        <w:pStyle w:val="ListParagraph"/>
        <w:numPr>
          <w:ilvl w:val="0"/>
          <w:numId w:val="28"/>
        </w:numPr>
      </w:pPr>
      <w:r>
        <w:t>Nombre a</w:t>
      </w:r>
      <w:r w:rsidR="00130F9C">
        <w:t>rchivo de d</w:t>
      </w:r>
      <w:r w:rsidR="001612A6">
        <w:t>ocumentación 1</w:t>
      </w:r>
      <w:r w:rsidR="0098264A">
        <w:t xml:space="preserve"> (EJ: stepbystep2Feb.pdf)</w:t>
      </w:r>
    </w:p>
    <w:p w14:paraId="23A245B8" w14:textId="0B3E6B8B" w:rsidR="00130F9C" w:rsidRDefault="00412608" w:rsidP="00130F9C">
      <w:pPr>
        <w:pStyle w:val="ListParagraph"/>
        <w:numPr>
          <w:ilvl w:val="0"/>
          <w:numId w:val="28"/>
        </w:numPr>
      </w:pPr>
      <w:r>
        <w:t>Nombre a</w:t>
      </w:r>
      <w:r w:rsidR="00130F9C">
        <w:t>rchivo de documentación 2</w:t>
      </w:r>
    </w:p>
    <w:p w14:paraId="6A3002C2" w14:textId="77777777" w:rsidR="001612A6" w:rsidRDefault="001612A6" w:rsidP="001612A6">
      <w:pPr>
        <w:pStyle w:val="ListParagraph"/>
      </w:pPr>
    </w:p>
    <w:p w14:paraId="6E64C571" w14:textId="14E67234" w:rsidR="00A51C86" w:rsidRDefault="00FF7D78" w:rsidP="00FF7D78">
      <w:pPr>
        <w:pStyle w:val="Heading1"/>
        <w:rPr>
          <w:rFonts w:asciiTheme="minorHAnsi" w:hAnsiTheme="minorHAnsi" w:cs="Times New Roman"/>
          <w:b w:val="0"/>
          <w:bCs w:val="0"/>
          <w:color w:val="auto"/>
          <w:kern w:val="0"/>
          <w:sz w:val="22"/>
          <w:szCs w:val="22"/>
        </w:rPr>
      </w:pPr>
      <w:bookmarkStart w:id="14" w:name="_Toc137135343"/>
      <w:r>
        <w:lastRenderedPageBreak/>
        <w:t>Resumen</w:t>
      </w:r>
      <w:bookmarkEnd w:id="14"/>
    </w:p>
    <w:p w14:paraId="30497C39" w14:textId="369A5573" w:rsidR="0079688F" w:rsidRPr="0079688F" w:rsidRDefault="0079688F" w:rsidP="0079688F">
      <w:r>
        <w:t>Resumen del proceso</w:t>
      </w:r>
    </w:p>
    <w:p w14:paraId="2D0EFD33" w14:textId="70CFFBFB" w:rsidR="00FF7D78" w:rsidRPr="00FF7D78" w:rsidRDefault="00FF7D78" w:rsidP="00FF7D78">
      <w:pPr>
        <w:pStyle w:val="Heading1"/>
        <w:rPr>
          <w:lang w:val="fi-FI"/>
        </w:rPr>
      </w:pPr>
      <w:bookmarkStart w:id="15" w:name="_Toc137135344"/>
      <w:r>
        <w:lastRenderedPageBreak/>
        <w:t>Diagrama de flujo (</w:t>
      </w:r>
      <w:proofErr w:type="spellStart"/>
      <w:r>
        <w:t>to</w:t>
      </w:r>
      <w:proofErr w:type="spellEnd"/>
      <w:r>
        <w:t>-be)</w:t>
      </w:r>
      <w:bookmarkEnd w:id="15"/>
    </w:p>
    <w:p w14:paraId="4EDBA815" w14:textId="75DC515B" w:rsidR="002916C2" w:rsidRPr="00480FBA" w:rsidRDefault="00A40F98" w:rsidP="002916C2">
      <w:pPr>
        <w:pStyle w:val="Caption"/>
      </w:pPr>
      <w:r>
        <w:t>El siguiente diagrama de flujo muestra la soluci</w:t>
      </w:r>
      <w:proofErr w:type="spellStart"/>
      <w:r>
        <w:rPr>
          <w:lang w:val="es-CL"/>
        </w:rPr>
        <w:t>ón</w:t>
      </w:r>
      <w:proofErr w:type="spellEnd"/>
      <w:r>
        <w:rPr>
          <w:lang w:val="es-CL"/>
        </w:rPr>
        <w:t xml:space="preserve"> implementada para esta automatización.</w:t>
      </w:r>
      <w:r w:rsidR="002916C2">
        <w:br/>
      </w:r>
      <w:r w:rsidR="002916C2">
        <w:br/>
      </w:r>
      <w:r w:rsidR="004F7C0E" w:rsidRPr="004F7C0E">
        <w:rPr>
          <w:b/>
          <w:bCs/>
          <w:sz w:val="160"/>
          <w:szCs w:val="160"/>
        </w:rPr>
        <w:t>[VISIO]</w:t>
      </w:r>
      <w:r w:rsidR="002916C2">
        <w:br/>
      </w:r>
      <w:r w:rsidR="002916C2">
        <w:br/>
      </w:r>
      <w:r w:rsidR="002916C2">
        <w:br/>
      </w:r>
      <w:r w:rsidR="002916C2">
        <w:br/>
      </w:r>
      <w:r w:rsidR="002916C2">
        <w:br/>
      </w:r>
      <w:r w:rsidR="002916C2">
        <w:br/>
      </w:r>
      <w:r w:rsidR="002916C2">
        <w:br/>
        <w:t>Figura 1</w:t>
      </w:r>
      <w:r w:rsidR="002916C2" w:rsidRPr="00480FBA">
        <w:t xml:space="preserve">. </w:t>
      </w:r>
      <w:r w:rsidR="002916C2">
        <w:t>Diagrama To-Be de la automatización</w:t>
      </w:r>
    </w:p>
    <w:p w14:paraId="0655B5C0" w14:textId="5707C70B" w:rsidR="000A12C4" w:rsidRDefault="00214CF9" w:rsidP="00EE6955">
      <w:pPr>
        <w:pStyle w:val="Heading1"/>
      </w:pPr>
      <w:bookmarkStart w:id="16" w:name="_Toc137135345"/>
      <w:r>
        <w:lastRenderedPageBreak/>
        <w:t>Resumen de implementación</w:t>
      </w:r>
      <w:bookmarkEnd w:id="16"/>
    </w:p>
    <w:p w14:paraId="199C9FF3" w14:textId="1F5D8E75" w:rsidR="008D245E" w:rsidRPr="008D245E" w:rsidRDefault="00C53AF4" w:rsidP="008D245E">
      <w:r>
        <w:t>En esta sección se resume el código implementado para solucionar la necesidad</w:t>
      </w:r>
      <w:r w:rsidR="00A40F98">
        <w:t xml:space="preserve"> y su forma de uso.</w:t>
      </w:r>
    </w:p>
    <w:p w14:paraId="69F79098" w14:textId="77777777" w:rsidR="00395D72" w:rsidRPr="00395D72" w:rsidRDefault="00395D72" w:rsidP="00395D72">
      <w:pPr>
        <w:rPr>
          <w:lang w:val="fi-FI"/>
        </w:rPr>
      </w:pPr>
    </w:p>
    <w:p w14:paraId="7952685B" w14:textId="07B76CB0" w:rsidR="00AB4819" w:rsidRPr="00E96059" w:rsidRDefault="004F7C0E" w:rsidP="00E96059">
      <w:pPr>
        <w:jc w:val="center"/>
        <w:rPr>
          <w:b/>
          <w:bCs/>
          <w:sz w:val="48"/>
          <w:szCs w:val="48"/>
          <w:lang w:val="fi-FI"/>
        </w:rPr>
      </w:pPr>
      <w:r w:rsidRPr="00E96059">
        <w:rPr>
          <w:b/>
          <w:bCs/>
          <w:sz w:val="48"/>
          <w:szCs w:val="48"/>
          <w:lang w:val="fi-FI"/>
        </w:rPr>
        <w:t>[</w:t>
      </w:r>
      <w:r w:rsidR="006B3028" w:rsidRPr="00E96059">
        <w:rPr>
          <w:b/>
          <w:bCs/>
          <w:sz w:val="48"/>
          <w:szCs w:val="48"/>
          <w:lang w:val="fi-FI"/>
        </w:rPr>
        <w:t>README</w:t>
      </w:r>
      <w:r w:rsidRPr="00E96059">
        <w:rPr>
          <w:b/>
          <w:bCs/>
          <w:sz w:val="48"/>
          <w:szCs w:val="48"/>
          <w:lang w:val="fi-FI"/>
        </w:rPr>
        <w:t>.md] Español</w:t>
      </w:r>
    </w:p>
    <w:p w14:paraId="41925C52" w14:textId="676719B7" w:rsidR="008D245E" w:rsidRDefault="00AB4819" w:rsidP="00E96059">
      <w:pPr>
        <w:jc w:val="center"/>
        <w:rPr>
          <w:b/>
          <w:bCs/>
          <w:sz w:val="48"/>
          <w:szCs w:val="48"/>
          <w:lang w:val="fi-FI"/>
        </w:rPr>
      </w:pPr>
      <w:r w:rsidRPr="00E96059">
        <w:rPr>
          <w:b/>
          <w:bCs/>
          <w:sz w:val="48"/>
          <w:szCs w:val="48"/>
          <w:lang w:val="fi-FI"/>
        </w:rPr>
        <w:t>(cargar a la carpeta principal del proceso)</w:t>
      </w:r>
    </w:p>
    <w:p w14:paraId="158794B0" w14:textId="107BCEE5" w:rsidR="00DF2E4D" w:rsidRDefault="00BF25F1" w:rsidP="00DF2E4D">
      <w:pPr>
        <w:rPr>
          <w:b/>
          <w:bCs/>
          <w:lang w:val="fi-FI"/>
        </w:rPr>
      </w:pPr>
      <w:r w:rsidRPr="008351D4">
        <w:rPr>
          <w:b/>
          <w:bCs/>
          <w:lang w:val="fi-FI"/>
        </w:rPr>
        <w:t>Objetivo</w:t>
      </w:r>
      <w:r w:rsidR="00DF2E4D">
        <w:rPr>
          <w:b/>
          <w:bCs/>
          <w:lang w:val="fi-FI"/>
        </w:rPr>
        <w:br/>
        <w:t>[Resumen con mayor detalles de la implemantación]</w:t>
      </w:r>
      <w:r>
        <w:rPr>
          <w:b/>
          <w:bCs/>
          <w:lang w:val="fi-FI"/>
        </w:rPr>
        <w:br/>
      </w:r>
      <w:r w:rsidR="00DF2E4D">
        <w:rPr>
          <w:b/>
          <w:bCs/>
          <w:lang w:val="fi-FI"/>
        </w:rPr>
        <w:br/>
      </w:r>
      <w:r w:rsidR="00DF2E4D" w:rsidRPr="008351D4">
        <w:rPr>
          <w:b/>
          <w:bCs/>
          <w:lang w:val="fi-FI"/>
        </w:rPr>
        <w:t>Descripción</w:t>
      </w:r>
    </w:p>
    <w:p w14:paraId="121A479E" w14:textId="0FBAE8A6" w:rsidR="00DF2E4D" w:rsidRPr="007176FA" w:rsidRDefault="00DF2E4D" w:rsidP="00DF2E4D">
      <w:pPr>
        <w:rPr>
          <w:lang w:val="fi-FI"/>
        </w:rPr>
      </w:pPr>
      <w:r>
        <w:rPr>
          <w:b/>
          <w:bCs/>
          <w:lang w:val="fi-FI"/>
        </w:rPr>
        <w:t>[Paso a paso descriptivo del proceso]</w:t>
      </w:r>
    </w:p>
    <w:p w14:paraId="067D7897" w14:textId="1DEECE39" w:rsidR="00DF2E4D" w:rsidRDefault="00DF2E4D" w:rsidP="00DF2E4D">
      <w:pPr>
        <w:pStyle w:val="Heading2"/>
      </w:pPr>
      <w:bookmarkStart w:id="17" w:name="_Toc137135351"/>
      <w:r>
        <w:t>Input</w:t>
      </w:r>
      <w:r w:rsidR="006906B1">
        <w:t>s</w:t>
      </w:r>
      <w:r>
        <w:t>/output</w:t>
      </w:r>
      <w:bookmarkEnd w:id="17"/>
      <w:r w:rsidR="006906B1">
        <w:t>s</w:t>
      </w:r>
    </w:p>
    <w:tbl>
      <w:tblPr>
        <w:tblStyle w:val="Sisua1"/>
        <w:tblW w:w="9776" w:type="dxa"/>
        <w:tblLook w:val="04A0" w:firstRow="1" w:lastRow="0" w:firstColumn="1" w:lastColumn="0" w:noHBand="0" w:noVBand="1"/>
      </w:tblPr>
      <w:tblGrid>
        <w:gridCol w:w="452"/>
        <w:gridCol w:w="1103"/>
        <w:gridCol w:w="2693"/>
        <w:gridCol w:w="5528"/>
      </w:tblGrid>
      <w:tr w:rsidR="006906B1" w:rsidRPr="00F97BB8" w14:paraId="214317EB" w14:textId="466E178F" w:rsidTr="00B432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2" w:type="dxa"/>
            <w:vAlign w:val="center"/>
          </w:tcPr>
          <w:p w14:paraId="1687E2F8" w14:textId="77777777" w:rsidR="006906B1" w:rsidRPr="00F97BB8" w:rsidRDefault="006906B1" w:rsidP="003A7C6A">
            <w:pPr>
              <w:jc w:val="left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ID</w:t>
            </w:r>
          </w:p>
        </w:tc>
        <w:tc>
          <w:tcPr>
            <w:tcW w:w="1103" w:type="dxa"/>
            <w:vAlign w:val="center"/>
          </w:tcPr>
          <w:p w14:paraId="761AFAB7" w14:textId="77777777" w:rsidR="006906B1" w:rsidRPr="00F97BB8" w:rsidRDefault="006906B1" w:rsidP="003A7C6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I/O</w:t>
            </w:r>
          </w:p>
        </w:tc>
        <w:tc>
          <w:tcPr>
            <w:tcW w:w="2693" w:type="dxa"/>
            <w:vAlign w:val="center"/>
          </w:tcPr>
          <w:p w14:paraId="04112848" w14:textId="77777777" w:rsidR="006906B1" w:rsidRDefault="006906B1" w:rsidP="003A7C6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Nombre</w:t>
            </w:r>
          </w:p>
        </w:tc>
        <w:tc>
          <w:tcPr>
            <w:tcW w:w="5528" w:type="dxa"/>
          </w:tcPr>
          <w:p w14:paraId="088AB1C7" w14:textId="71BE6B39" w:rsidR="006906B1" w:rsidRDefault="006906B1" w:rsidP="003A7C6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Descripción/Observación</w:t>
            </w:r>
          </w:p>
        </w:tc>
      </w:tr>
      <w:tr w:rsidR="006906B1" w:rsidRPr="00F97BB8" w14:paraId="45DD5BFE" w14:textId="082CE21A" w:rsidTr="00B432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vAlign w:val="center"/>
          </w:tcPr>
          <w:p w14:paraId="25F949F8" w14:textId="77777777" w:rsidR="006906B1" w:rsidRPr="00F97BB8" w:rsidRDefault="006906B1" w:rsidP="003A7C6A">
            <w:pPr>
              <w:jc w:val="left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1103" w:type="dxa"/>
            <w:vAlign w:val="center"/>
          </w:tcPr>
          <w:p w14:paraId="67978064" w14:textId="77777777" w:rsidR="006906B1" w:rsidRPr="00F97BB8" w:rsidRDefault="006906B1" w:rsidP="003A7C6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Input</w:t>
            </w:r>
          </w:p>
        </w:tc>
        <w:tc>
          <w:tcPr>
            <w:tcW w:w="2693" w:type="dxa"/>
            <w:vAlign w:val="center"/>
          </w:tcPr>
          <w:p w14:paraId="3A25593D" w14:textId="77777777" w:rsidR="006906B1" w:rsidRDefault="006906B1" w:rsidP="003A7C6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auto"/>
              </w:rPr>
              <w:t>Archivo A</w:t>
            </w:r>
          </w:p>
        </w:tc>
        <w:tc>
          <w:tcPr>
            <w:tcW w:w="5528" w:type="dxa"/>
          </w:tcPr>
          <w:p w14:paraId="3CEABD69" w14:textId="77777777" w:rsidR="006906B1" w:rsidRDefault="006906B1" w:rsidP="003A7C6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906B1" w:rsidRPr="00F97BB8" w14:paraId="31CF05FA" w14:textId="38CAF699" w:rsidTr="00B432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vAlign w:val="center"/>
          </w:tcPr>
          <w:p w14:paraId="581EE927" w14:textId="77777777" w:rsidR="006906B1" w:rsidRDefault="006906B1" w:rsidP="003A7C6A">
            <w:pPr>
              <w:jc w:val="left"/>
            </w:pPr>
            <w:r>
              <w:t>2</w:t>
            </w:r>
          </w:p>
        </w:tc>
        <w:tc>
          <w:tcPr>
            <w:tcW w:w="1103" w:type="dxa"/>
            <w:vAlign w:val="center"/>
          </w:tcPr>
          <w:p w14:paraId="34E35AC1" w14:textId="77777777" w:rsidR="006906B1" w:rsidRDefault="006906B1" w:rsidP="003A7C6A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color w:val="auto"/>
              </w:rPr>
              <w:t>Input</w:t>
            </w:r>
          </w:p>
        </w:tc>
        <w:tc>
          <w:tcPr>
            <w:tcW w:w="2693" w:type="dxa"/>
            <w:vAlign w:val="center"/>
          </w:tcPr>
          <w:p w14:paraId="111D72EF" w14:textId="77777777" w:rsidR="006906B1" w:rsidRDefault="006906B1" w:rsidP="003A7C6A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Archivo B</w:t>
            </w:r>
          </w:p>
        </w:tc>
        <w:tc>
          <w:tcPr>
            <w:tcW w:w="5528" w:type="dxa"/>
          </w:tcPr>
          <w:p w14:paraId="5D631D07" w14:textId="77777777" w:rsidR="006906B1" w:rsidRDefault="006906B1" w:rsidP="003A7C6A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6906B1" w:rsidRPr="00F97BB8" w14:paraId="62D28F08" w14:textId="14FA4001" w:rsidTr="00B432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vAlign w:val="center"/>
          </w:tcPr>
          <w:p w14:paraId="6E2528C6" w14:textId="77777777" w:rsidR="006906B1" w:rsidRPr="00F97BB8" w:rsidRDefault="006906B1" w:rsidP="003A7C6A">
            <w:pPr>
              <w:jc w:val="left"/>
            </w:pPr>
            <w:r>
              <w:t>3</w:t>
            </w:r>
          </w:p>
        </w:tc>
        <w:tc>
          <w:tcPr>
            <w:tcW w:w="1103" w:type="dxa"/>
            <w:vAlign w:val="center"/>
          </w:tcPr>
          <w:p w14:paraId="229A35C8" w14:textId="77777777" w:rsidR="006906B1" w:rsidRPr="00F97BB8" w:rsidRDefault="006906B1" w:rsidP="003A7C6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2693" w:type="dxa"/>
            <w:vAlign w:val="center"/>
          </w:tcPr>
          <w:p w14:paraId="110E0B42" w14:textId="77777777" w:rsidR="006906B1" w:rsidRPr="00F97BB8" w:rsidRDefault="006906B1" w:rsidP="003A7C6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auto"/>
              </w:rPr>
              <w:t>Archivo C</w:t>
            </w:r>
          </w:p>
        </w:tc>
        <w:tc>
          <w:tcPr>
            <w:tcW w:w="5528" w:type="dxa"/>
          </w:tcPr>
          <w:p w14:paraId="5F76168A" w14:textId="77777777" w:rsidR="006906B1" w:rsidRDefault="006906B1" w:rsidP="003A7C6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906B1" w:rsidRPr="00F97BB8" w14:paraId="611685DE" w14:textId="46C2EBE1" w:rsidTr="00B432B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dxa"/>
            <w:vAlign w:val="center"/>
          </w:tcPr>
          <w:p w14:paraId="42C61E9E" w14:textId="77777777" w:rsidR="006906B1" w:rsidRDefault="006906B1" w:rsidP="003A7C6A">
            <w:pPr>
              <w:jc w:val="left"/>
            </w:pPr>
            <w:r>
              <w:t xml:space="preserve">4 </w:t>
            </w:r>
          </w:p>
        </w:tc>
        <w:tc>
          <w:tcPr>
            <w:tcW w:w="1103" w:type="dxa"/>
            <w:vAlign w:val="center"/>
          </w:tcPr>
          <w:p w14:paraId="45915EC7" w14:textId="77777777" w:rsidR="006906B1" w:rsidRDefault="006906B1" w:rsidP="003A7C6A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Output</w:t>
            </w:r>
          </w:p>
        </w:tc>
        <w:tc>
          <w:tcPr>
            <w:tcW w:w="2693" w:type="dxa"/>
            <w:vAlign w:val="center"/>
          </w:tcPr>
          <w:p w14:paraId="74EDC7CA" w14:textId="77777777" w:rsidR="006906B1" w:rsidRDefault="006906B1" w:rsidP="003A7C6A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Archivo D</w:t>
            </w:r>
          </w:p>
        </w:tc>
        <w:tc>
          <w:tcPr>
            <w:tcW w:w="5528" w:type="dxa"/>
          </w:tcPr>
          <w:p w14:paraId="3EDFE3FE" w14:textId="77777777" w:rsidR="006906B1" w:rsidRDefault="006906B1" w:rsidP="003A7C6A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660EB855" w14:textId="0D5FED5F" w:rsidR="00BF25F1" w:rsidRDefault="00BF25F1" w:rsidP="00E96059">
      <w:pPr>
        <w:jc w:val="center"/>
        <w:rPr>
          <w:b/>
          <w:bCs/>
          <w:sz w:val="48"/>
          <w:szCs w:val="48"/>
          <w:lang w:val="fi-FI"/>
        </w:rPr>
      </w:pPr>
    </w:p>
    <w:p w14:paraId="0949218F" w14:textId="77777777" w:rsidR="00BF25F1" w:rsidRPr="00E96059" w:rsidRDefault="00BF25F1" w:rsidP="00E96059">
      <w:pPr>
        <w:jc w:val="center"/>
        <w:rPr>
          <w:b/>
          <w:bCs/>
          <w:sz w:val="48"/>
          <w:szCs w:val="48"/>
          <w:lang w:val="fi-FI"/>
        </w:rPr>
      </w:pPr>
    </w:p>
    <w:p w14:paraId="0B904342" w14:textId="77777777" w:rsidR="008B1E05" w:rsidRPr="008B1E05" w:rsidRDefault="008B1E05" w:rsidP="008B1E05">
      <w:pPr>
        <w:rPr>
          <w:lang w:val="fi-FI"/>
        </w:rPr>
      </w:pPr>
    </w:p>
    <w:p w14:paraId="66C8D255" w14:textId="77777777" w:rsidR="00A84718" w:rsidRPr="00A84718" w:rsidRDefault="00A84718" w:rsidP="00A84718">
      <w:pPr>
        <w:rPr>
          <w:lang w:val="fi-FI"/>
        </w:rPr>
      </w:pPr>
    </w:p>
    <w:p w14:paraId="5F6502BE" w14:textId="77777777" w:rsidR="000A12C4" w:rsidRPr="000A12C4" w:rsidRDefault="000A12C4" w:rsidP="000A12C4">
      <w:pPr>
        <w:rPr>
          <w:lang w:val="fi-FI"/>
        </w:rPr>
      </w:pPr>
    </w:p>
    <w:p w14:paraId="0E4308BE" w14:textId="037E1E02" w:rsidR="00F12AF5" w:rsidRDefault="00C53AF4" w:rsidP="00037606">
      <w:pPr>
        <w:pStyle w:val="Heading1"/>
      </w:pPr>
      <w:bookmarkStart w:id="18" w:name="_Toc137135346"/>
      <w:r>
        <w:lastRenderedPageBreak/>
        <w:t>Naturaleza de ejecución</w:t>
      </w:r>
      <w:bookmarkEnd w:id="18"/>
    </w:p>
    <w:p w14:paraId="1E6F17D0" w14:textId="6022D70D" w:rsidR="00037606" w:rsidRPr="00F97BB8" w:rsidRDefault="00037606" w:rsidP="00037606">
      <w:pPr>
        <w:pStyle w:val="Heading2"/>
      </w:pPr>
      <w:bookmarkStart w:id="19" w:name="_Toc96422163"/>
      <w:bookmarkStart w:id="20" w:name="_Toc137135347"/>
      <w:r w:rsidRPr="00F97BB8">
        <w:t>Reglas de Excepciones de Negocio</w:t>
      </w:r>
      <w:bookmarkEnd w:id="19"/>
      <w:bookmarkEnd w:id="20"/>
    </w:p>
    <w:p w14:paraId="26F13B77" w14:textId="4814476D" w:rsidR="00037606" w:rsidRPr="00F97BB8" w:rsidRDefault="00037606" w:rsidP="00037606">
      <w:r w:rsidRPr="00F97BB8">
        <w:t xml:space="preserve">La tabla </w:t>
      </w:r>
      <w:r w:rsidR="00A40F98">
        <w:t>2</w:t>
      </w:r>
      <w:r w:rsidRPr="00F97BB8">
        <w:t xml:space="preserve"> describe las Excepciones de negocios del proceso.</w:t>
      </w:r>
    </w:p>
    <w:p w14:paraId="0F830C5A" w14:textId="77777777" w:rsidR="00037606" w:rsidRPr="00F97BB8" w:rsidRDefault="00037606" w:rsidP="00037606"/>
    <w:p w14:paraId="317D98CC" w14:textId="1B05C4A3" w:rsidR="00037606" w:rsidRPr="00F97BB8" w:rsidRDefault="00037606" w:rsidP="00DE2D1E">
      <w:pPr>
        <w:pStyle w:val="Caption"/>
      </w:pPr>
      <w:r w:rsidRPr="00F97BB8">
        <w:t xml:space="preserve">Tabla </w:t>
      </w:r>
      <w:r w:rsidR="00A40F98">
        <w:t>2</w:t>
      </w:r>
      <w:r w:rsidRPr="00F97BB8">
        <w:t>. Descripción global de las excepciones de negocios del proceso.</w:t>
      </w:r>
    </w:p>
    <w:tbl>
      <w:tblPr>
        <w:tblStyle w:val="Sisua1"/>
        <w:tblW w:w="0" w:type="auto"/>
        <w:tblLook w:val="04A0" w:firstRow="1" w:lastRow="0" w:firstColumn="1" w:lastColumn="0" w:noHBand="0" w:noVBand="1"/>
      </w:tblPr>
      <w:tblGrid>
        <w:gridCol w:w="2532"/>
        <w:gridCol w:w="2961"/>
        <w:gridCol w:w="3001"/>
      </w:tblGrid>
      <w:tr w:rsidR="00037606" w:rsidRPr="00F97BB8" w14:paraId="2395C45D" w14:textId="77777777" w:rsidTr="003362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32" w:type="dxa"/>
            <w:vAlign w:val="center"/>
          </w:tcPr>
          <w:p w14:paraId="3A5B9FDE" w14:textId="77777777" w:rsidR="00037606" w:rsidRPr="00F97BB8" w:rsidRDefault="00037606" w:rsidP="003362AA">
            <w:pPr>
              <w:jc w:val="left"/>
              <w:rPr>
                <w:rFonts w:cstheme="minorHAnsi"/>
                <w:b w:val="0"/>
                <w:bCs w:val="0"/>
              </w:rPr>
            </w:pPr>
            <w:r w:rsidRPr="00F97BB8">
              <w:rPr>
                <w:rFonts w:cstheme="minorHAnsi"/>
              </w:rPr>
              <w:t>Tipo de excepción</w:t>
            </w:r>
          </w:p>
        </w:tc>
        <w:tc>
          <w:tcPr>
            <w:tcW w:w="2961" w:type="dxa"/>
            <w:vAlign w:val="center"/>
          </w:tcPr>
          <w:p w14:paraId="6810C9FF" w14:textId="77777777" w:rsidR="00037606" w:rsidRPr="00F97BB8" w:rsidRDefault="00037606" w:rsidP="003362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F97BB8">
              <w:rPr>
                <w:rFonts w:cstheme="minorHAnsi"/>
              </w:rPr>
              <w:t>Excepción</w:t>
            </w:r>
          </w:p>
        </w:tc>
        <w:tc>
          <w:tcPr>
            <w:tcW w:w="3001" w:type="dxa"/>
            <w:vAlign w:val="center"/>
          </w:tcPr>
          <w:p w14:paraId="67222296" w14:textId="77777777" w:rsidR="00037606" w:rsidRPr="00F97BB8" w:rsidRDefault="00037606" w:rsidP="003362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F97BB8">
              <w:rPr>
                <w:rFonts w:cstheme="minorHAnsi"/>
              </w:rPr>
              <w:t>Resolución</w:t>
            </w:r>
          </w:p>
        </w:tc>
      </w:tr>
      <w:tr w:rsidR="00037606" w:rsidRPr="00F97BB8" w14:paraId="70832B93" w14:textId="77777777" w:rsidTr="00336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2" w:type="dxa"/>
            <w:vAlign w:val="center"/>
          </w:tcPr>
          <w:p w14:paraId="439ADE87" w14:textId="77777777" w:rsidR="00037606" w:rsidRPr="00F97BB8" w:rsidRDefault="00037606" w:rsidP="003362AA">
            <w:pPr>
              <w:jc w:val="left"/>
              <w:rPr>
                <w:color w:val="auto"/>
              </w:rPr>
            </w:pPr>
            <w:r w:rsidRPr="00F97BB8">
              <w:rPr>
                <w:color w:val="auto"/>
              </w:rPr>
              <w:t>Excepción de negocio</w:t>
            </w:r>
          </w:p>
        </w:tc>
        <w:tc>
          <w:tcPr>
            <w:tcW w:w="2961" w:type="dxa"/>
            <w:vAlign w:val="center"/>
          </w:tcPr>
          <w:p w14:paraId="2757CA78" w14:textId="5B306D5F" w:rsidR="00037606" w:rsidRPr="00F97BB8" w:rsidRDefault="00037606" w:rsidP="003362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3001" w:type="dxa"/>
            <w:vAlign w:val="center"/>
          </w:tcPr>
          <w:p w14:paraId="6DFF26DF" w14:textId="1107FDCA" w:rsidR="0009761B" w:rsidRPr="0009761B" w:rsidRDefault="0009761B" w:rsidP="0009761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6B3028">
              <w:rPr>
                <w:color w:val="auto"/>
              </w:rPr>
              <w:t>Opciones: para la ejecución y r</w:t>
            </w:r>
            <w:r w:rsidR="00182506" w:rsidRPr="006B3028">
              <w:rPr>
                <w:color w:val="auto"/>
              </w:rPr>
              <w:t xml:space="preserve">eportar, reportar transacción </w:t>
            </w:r>
            <w:r w:rsidR="00412608" w:rsidRPr="006B3028">
              <w:rPr>
                <w:color w:val="auto"/>
              </w:rPr>
              <w:t xml:space="preserve">(fila) </w:t>
            </w:r>
            <w:r w:rsidR="00182506" w:rsidRPr="006B3028">
              <w:rPr>
                <w:color w:val="auto"/>
              </w:rPr>
              <w:t>y seguir con la siguiente</w:t>
            </w:r>
          </w:p>
        </w:tc>
      </w:tr>
      <w:tr w:rsidR="00037606" w:rsidRPr="00F97BB8" w14:paraId="6D17A27B" w14:textId="77777777" w:rsidTr="003362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2" w:type="dxa"/>
            <w:vAlign w:val="center"/>
          </w:tcPr>
          <w:p w14:paraId="732B9C43" w14:textId="2E813508" w:rsidR="00037606" w:rsidRPr="00F97BB8" w:rsidRDefault="000717E5" w:rsidP="003362AA">
            <w:pPr>
              <w:jc w:val="left"/>
              <w:rPr>
                <w:color w:val="auto"/>
              </w:rPr>
            </w:pPr>
            <w:r w:rsidRPr="00F97BB8">
              <w:rPr>
                <w:color w:val="auto"/>
              </w:rPr>
              <w:t>Excepción de negocio</w:t>
            </w:r>
          </w:p>
        </w:tc>
        <w:tc>
          <w:tcPr>
            <w:tcW w:w="2961" w:type="dxa"/>
            <w:vAlign w:val="center"/>
          </w:tcPr>
          <w:p w14:paraId="6B16ABE6" w14:textId="6C1CD0BC" w:rsidR="00037606" w:rsidRPr="00F97BB8" w:rsidRDefault="00037606" w:rsidP="003362AA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3001" w:type="dxa"/>
            <w:vAlign w:val="center"/>
          </w:tcPr>
          <w:p w14:paraId="5FCD969B" w14:textId="4472330A" w:rsidR="00037606" w:rsidRPr="00F97BB8" w:rsidRDefault="00037606" w:rsidP="003362AA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5B59181C" w14:textId="1CB14BD1" w:rsidR="00037606" w:rsidRPr="00F97BB8" w:rsidRDefault="00037606" w:rsidP="00037606">
      <w:pPr>
        <w:pStyle w:val="Heading2"/>
      </w:pPr>
      <w:bookmarkStart w:id="21" w:name="_Toc96422164"/>
      <w:bookmarkStart w:id="22" w:name="_Toc137135348"/>
      <w:r w:rsidRPr="00F97BB8">
        <w:t>Excepciones de Sistema</w:t>
      </w:r>
      <w:bookmarkEnd w:id="21"/>
      <w:bookmarkEnd w:id="22"/>
    </w:p>
    <w:p w14:paraId="03FEC690" w14:textId="53394A29" w:rsidR="00037606" w:rsidRPr="00F97BB8" w:rsidRDefault="00037606" w:rsidP="00037606">
      <w:r w:rsidRPr="00F97BB8">
        <w:t xml:space="preserve">La tabla </w:t>
      </w:r>
      <w:r w:rsidR="00A40F98">
        <w:t>3</w:t>
      </w:r>
      <w:r w:rsidRPr="00F97BB8">
        <w:t xml:space="preserve"> describe las Excepciones de negocios del proceso</w:t>
      </w:r>
    </w:p>
    <w:p w14:paraId="6014345D" w14:textId="77777777" w:rsidR="00037606" w:rsidRPr="00F97BB8" w:rsidRDefault="00037606" w:rsidP="00037606"/>
    <w:p w14:paraId="0229BA84" w14:textId="1D4EF33D" w:rsidR="00037606" w:rsidRPr="00F97BB8" w:rsidRDefault="00037606" w:rsidP="00DE2D1E">
      <w:pPr>
        <w:pStyle w:val="Caption"/>
      </w:pPr>
      <w:r w:rsidRPr="00F97BB8">
        <w:t xml:space="preserve">Tabla </w:t>
      </w:r>
      <w:r w:rsidR="00A40F98">
        <w:t>3</w:t>
      </w:r>
      <w:r w:rsidRPr="00F97BB8">
        <w:t>. Descripción global de las excepciones de sistema del proceso.</w:t>
      </w:r>
    </w:p>
    <w:tbl>
      <w:tblPr>
        <w:tblStyle w:val="Sisua1"/>
        <w:tblW w:w="0" w:type="auto"/>
        <w:tblLook w:val="04A0" w:firstRow="1" w:lastRow="0" w:firstColumn="1" w:lastColumn="0" w:noHBand="0" w:noVBand="1"/>
      </w:tblPr>
      <w:tblGrid>
        <w:gridCol w:w="2532"/>
        <w:gridCol w:w="2961"/>
        <w:gridCol w:w="3001"/>
      </w:tblGrid>
      <w:tr w:rsidR="00037606" w:rsidRPr="00F97BB8" w14:paraId="24B99A17" w14:textId="77777777" w:rsidTr="003362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32" w:type="dxa"/>
            <w:vAlign w:val="center"/>
          </w:tcPr>
          <w:p w14:paraId="15E50E8E" w14:textId="77777777" w:rsidR="00037606" w:rsidRPr="00F97BB8" w:rsidRDefault="00037606" w:rsidP="003362AA">
            <w:pPr>
              <w:jc w:val="left"/>
              <w:rPr>
                <w:rFonts w:cstheme="minorHAnsi"/>
                <w:b w:val="0"/>
                <w:bCs w:val="0"/>
              </w:rPr>
            </w:pPr>
            <w:r w:rsidRPr="00F97BB8">
              <w:rPr>
                <w:rFonts w:cstheme="minorHAnsi"/>
              </w:rPr>
              <w:t>Tipo de excepción</w:t>
            </w:r>
          </w:p>
        </w:tc>
        <w:tc>
          <w:tcPr>
            <w:tcW w:w="2961" w:type="dxa"/>
            <w:vAlign w:val="center"/>
          </w:tcPr>
          <w:p w14:paraId="0F6C24B3" w14:textId="77777777" w:rsidR="00037606" w:rsidRPr="00F97BB8" w:rsidRDefault="00037606" w:rsidP="003362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F97BB8">
              <w:rPr>
                <w:rFonts w:cstheme="minorHAnsi"/>
              </w:rPr>
              <w:t>Excepción</w:t>
            </w:r>
          </w:p>
        </w:tc>
        <w:tc>
          <w:tcPr>
            <w:tcW w:w="3001" w:type="dxa"/>
            <w:vAlign w:val="center"/>
          </w:tcPr>
          <w:p w14:paraId="42C8999B" w14:textId="77777777" w:rsidR="00037606" w:rsidRPr="00F97BB8" w:rsidRDefault="00037606" w:rsidP="003362A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F97BB8">
              <w:rPr>
                <w:rFonts w:cstheme="minorHAnsi"/>
              </w:rPr>
              <w:t>Resolución</w:t>
            </w:r>
          </w:p>
        </w:tc>
      </w:tr>
      <w:tr w:rsidR="00037606" w:rsidRPr="00F97BB8" w14:paraId="626C978D" w14:textId="77777777" w:rsidTr="003362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2" w:type="dxa"/>
            <w:vAlign w:val="center"/>
          </w:tcPr>
          <w:p w14:paraId="7F592278" w14:textId="77777777" w:rsidR="00037606" w:rsidRPr="00F97BB8" w:rsidRDefault="00037606" w:rsidP="003362AA">
            <w:pPr>
              <w:jc w:val="left"/>
              <w:rPr>
                <w:color w:val="auto"/>
              </w:rPr>
            </w:pPr>
            <w:r w:rsidRPr="00F97BB8">
              <w:rPr>
                <w:color w:val="auto"/>
              </w:rPr>
              <w:t>Excepción de Sistema</w:t>
            </w:r>
          </w:p>
        </w:tc>
        <w:tc>
          <w:tcPr>
            <w:tcW w:w="2961" w:type="dxa"/>
            <w:vAlign w:val="center"/>
          </w:tcPr>
          <w:p w14:paraId="198C45B0" w14:textId="216E5748" w:rsidR="00037606" w:rsidRPr="00F97BB8" w:rsidRDefault="00037606" w:rsidP="003362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3001" w:type="dxa"/>
            <w:vAlign w:val="center"/>
          </w:tcPr>
          <w:p w14:paraId="355A4096" w14:textId="3D55FD76" w:rsidR="00037606" w:rsidRPr="00F97BB8" w:rsidRDefault="00182506" w:rsidP="003362A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Reintentar X veces</w:t>
            </w:r>
            <w:r w:rsidR="00412608">
              <w:rPr>
                <w:color w:val="auto"/>
              </w:rPr>
              <w:t xml:space="preserve"> y luego parar el proceso o seguir con la siguiente transacción (fila)</w:t>
            </w:r>
          </w:p>
        </w:tc>
      </w:tr>
      <w:tr w:rsidR="00037606" w:rsidRPr="00F97BB8" w14:paraId="74CBC7F5" w14:textId="77777777" w:rsidTr="003362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2" w:type="dxa"/>
            <w:vAlign w:val="center"/>
          </w:tcPr>
          <w:p w14:paraId="7AFEECFD" w14:textId="77777777" w:rsidR="00037606" w:rsidRPr="00F97BB8" w:rsidRDefault="00037606" w:rsidP="003362AA">
            <w:pPr>
              <w:jc w:val="left"/>
            </w:pPr>
            <w:r w:rsidRPr="00F97BB8">
              <w:t>Excepción de Sistema</w:t>
            </w:r>
          </w:p>
        </w:tc>
        <w:tc>
          <w:tcPr>
            <w:tcW w:w="2961" w:type="dxa"/>
            <w:vAlign w:val="center"/>
          </w:tcPr>
          <w:p w14:paraId="20D68DEA" w14:textId="0F0485EC" w:rsidR="00037606" w:rsidRPr="00F97BB8" w:rsidRDefault="00037606" w:rsidP="003362AA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001" w:type="dxa"/>
            <w:vAlign w:val="center"/>
          </w:tcPr>
          <w:p w14:paraId="620F01FA" w14:textId="21171EC7" w:rsidR="00037606" w:rsidRPr="00F97BB8" w:rsidRDefault="00037606" w:rsidP="003362AA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4DDD3CFA" w14:textId="77777777" w:rsidR="00F12AF5" w:rsidRDefault="00F12AF5" w:rsidP="001612A6"/>
    <w:p w14:paraId="2E0C84AF" w14:textId="6515D7CE" w:rsidR="00AC7948" w:rsidRDefault="00AC7948" w:rsidP="005D12FD">
      <w:pPr>
        <w:pStyle w:val="Heading1"/>
      </w:pPr>
      <w:bookmarkStart w:id="23" w:name="_Toc137135349"/>
      <w:r>
        <w:lastRenderedPageBreak/>
        <w:t>Anexos</w:t>
      </w:r>
      <w:bookmarkEnd w:id="23"/>
    </w:p>
    <w:p w14:paraId="646E65CD" w14:textId="77777777" w:rsidR="00CB20F5" w:rsidRDefault="00CB20F5" w:rsidP="009B71C9"/>
    <w:tbl>
      <w:tblPr>
        <w:tblStyle w:val="Sisua1"/>
        <w:tblW w:w="0" w:type="auto"/>
        <w:tblLook w:val="04A0" w:firstRow="1" w:lastRow="0" w:firstColumn="1" w:lastColumn="0" w:noHBand="0" w:noVBand="1"/>
      </w:tblPr>
      <w:tblGrid>
        <w:gridCol w:w="2122"/>
        <w:gridCol w:w="7595"/>
      </w:tblGrid>
      <w:tr w:rsidR="004232D3" w:rsidRPr="00F97BB8" w14:paraId="45C89D5E" w14:textId="77777777" w:rsidTr="004232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2" w:type="dxa"/>
            <w:vAlign w:val="center"/>
          </w:tcPr>
          <w:p w14:paraId="6F51E278" w14:textId="597DF4A3" w:rsidR="004232D3" w:rsidRPr="00F97BB8" w:rsidRDefault="004232D3" w:rsidP="003A7C6A">
            <w:pPr>
              <w:jc w:val="left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Parámetro</w:t>
            </w:r>
          </w:p>
        </w:tc>
        <w:tc>
          <w:tcPr>
            <w:tcW w:w="7595" w:type="dxa"/>
            <w:vAlign w:val="center"/>
          </w:tcPr>
          <w:p w14:paraId="336A0730" w14:textId="04BAC64C" w:rsidR="004232D3" w:rsidRPr="00F97BB8" w:rsidRDefault="004232D3" w:rsidP="003A7C6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Observación</w:t>
            </w:r>
          </w:p>
        </w:tc>
      </w:tr>
      <w:tr w:rsidR="004232D3" w:rsidRPr="00F97BB8" w14:paraId="05128B21" w14:textId="77777777" w:rsidTr="00423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C49F10C" w14:textId="4B60BEA1" w:rsidR="004232D3" w:rsidRPr="00F97BB8" w:rsidRDefault="004232D3" w:rsidP="003A7C6A">
            <w:pPr>
              <w:jc w:val="left"/>
              <w:rPr>
                <w:color w:val="auto"/>
              </w:rPr>
            </w:pPr>
            <w:r>
              <w:rPr>
                <w:color w:val="auto"/>
              </w:rPr>
              <w:t>Memoria</w:t>
            </w:r>
          </w:p>
        </w:tc>
        <w:tc>
          <w:tcPr>
            <w:tcW w:w="7595" w:type="dxa"/>
            <w:vAlign w:val="center"/>
          </w:tcPr>
          <w:p w14:paraId="7BB1214A" w14:textId="463B80F7" w:rsidR="004232D3" w:rsidRPr="00F97BB8" w:rsidRDefault="00C80A2C" w:rsidP="003A7C6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Usa o no memoria</w:t>
            </w:r>
          </w:p>
        </w:tc>
      </w:tr>
      <w:tr w:rsidR="004232D3" w:rsidRPr="00F97BB8" w14:paraId="157AEAAF" w14:textId="77777777" w:rsidTr="004232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3701302" w14:textId="07523687" w:rsidR="004232D3" w:rsidRPr="00F97BB8" w:rsidRDefault="004232D3" w:rsidP="003A7C6A">
            <w:pPr>
              <w:jc w:val="left"/>
            </w:pPr>
            <w:r>
              <w:t>Credenciales</w:t>
            </w:r>
          </w:p>
        </w:tc>
        <w:tc>
          <w:tcPr>
            <w:tcW w:w="7595" w:type="dxa"/>
            <w:vAlign w:val="center"/>
          </w:tcPr>
          <w:p w14:paraId="6D95F908" w14:textId="05A30670" w:rsidR="004232D3" w:rsidRPr="00F97BB8" w:rsidRDefault="00C80A2C" w:rsidP="003A7C6A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Si/No</w:t>
            </w:r>
          </w:p>
        </w:tc>
      </w:tr>
      <w:tr w:rsidR="004232D3" w:rsidRPr="00F97BB8" w14:paraId="5F1DCEA1" w14:textId="77777777" w:rsidTr="00423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81077CF" w14:textId="6BCC0EEB" w:rsidR="004232D3" w:rsidRDefault="004232D3" w:rsidP="003A7C6A">
            <w:pPr>
              <w:jc w:val="left"/>
            </w:pPr>
            <w:r>
              <w:t>Periodicidad</w:t>
            </w:r>
          </w:p>
        </w:tc>
        <w:tc>
          <w:tcPr>
            <w:tcW w:w="7595" w:type="dxa"/>
            <w:vAlign w:val="center"/>
          </w:tcPr>
          <w:p w14:paraId="1AD100F1" w14:textId="2A3814D4" w:rsidR="004232D3" w:rsidRPr="00F97BB8" w:rsidRDefault="00897A74" w:rsidP="003A7C6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Cada X horas/</w:t>
            </w:r>
            <w:r w:rsidR="00C80A2C">
              <w:t>Diario/</w:t>
            </w:r>
            <w:r>
              <w:t>S</w:t>
            </w:r>
            <w:r w:rsidR="00C80A2C">
              <w:t>emanal/</w:t>
            </w:r>
            <w:r>
              <w:t>M</w:t>
            </w:r>
            <w:r w:rsidR="00C80A2C">
              <w:t>ensual/</w:t>
            </w:r>
            <w:r>
              <w:t>Anual/</w:t>
            </w:r>
            <w:proofErr w:type="spellStart"/>
            <w:r>
              <w:t>On</w:t>
            </w:r>
            <w:proofErr w:type="spellEnd"/>
            <w:r>
              <w:t xml:space="preserve"> </w:t>
            </w:r>
            <w:proofErr w:type="spellStart"/>
            <w:r>
              <w:t>Demand</w:t>
            </w:r>
            <w:proofErr w:type="spellEnd"/>
          </w:p>
        </w:tc>
      </w:tr>
      <w:tr w:rsidR="004232D3" w:rsidRPr="00F97BB8" w14:paraId="12C7E871" w14:textId="77777777" w:rsidTr="004232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A55C906" w14:textId="7FD733CA" w:rsidR="004232D3" w:rsidRPr="004232D3" w:rsidRDefault="004232D3" w:rsidP="003A7C6A">
            <w:pPr>
              <w:jc w:val="left"/>
              <w:rPr>
                <w:bCs w:val="0"/>
              </w:rPr>
            </w:pPr>
            <w:r>
              <w:t>Tiempo de ejecución</w:t>
            </w:r>
          </w:p>
        </w:tc>
        <w:tc>
          <w:tcPr>
            <w:tcW w:w="7595" w:type="dxa"/>
            <w:vAlign w:val="center"/>
          </w:tcPr>
          <w:p w14:paraId="080DC193" w14:textId="713CEB01" w:rsidR="004232D3" w:rsidRPr="00F97BB8" w:rsidRDefault="00CC7B12" w:rsidP="003A7C6A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X </w:t>
            </w:r>
            <w:proofErr w:type="spellStart"/>
            <w:r>
              <w:t>hrs</w:t>
            </w:r>
            <w:proofErr w:type="spellEnd"/>
          </w:p>
        </w:tc>
      </w:tr>
      <w:tr w:rsidR="004232D3" w:rsidRPr="00F97BB8" w14:paraId="69DEC70C" w14:textId="77777777" w:rsidTr="00423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0B4932C" w14:textId="48EFE890" w:rsidR="004232D3" w:rsidRDefault="004232D3" w:rsidP="003A7C6A">
            <w:pPr>
              <w:jc w:val="left"/>
            </w:pPr>
            <w:r>
              <w:t>Cantidad de transacciones</w:t>
            </w:r>
          </w:p>
        </w:tc>
        <w:tc>
          <w:tcPr>
            <w:tcW w:w="7595" w:type="dxa"/>
            <w:vAlign w:val="center"/>
          </w:tcPr>
          <w:p w14:paraId="7A7EB47B" w14:textId="5AE12FC7" w:rsidR="004232D3" w:rsidRPr="00F97BB8" w:rsidRDefault="00CC7B12" w:rsidP="003A7C6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 Filas/ Y Transacciones</w:t>
            </w:r>
          </w:p>
        </w:tc>
      </w:tr>
    </w:tbl>
    <w:p w14:paraId="331BF2D3" w14:textId="77777777" w:rsidR="00AC7948" w:rsidRPr="00AC7948" w:rsidRDefault="00AC7948" w:rsidP="00AC7948"/>
    <w:sectPr w:rsidR="00AC7948" w:rsidRPr="00AC7948" w:rsidSect="0010046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type w:val="continuous"/>
      <w:pgSz w:w="11906" w:h="16838" w:code="9"/>
      <w:pgMar w:top="1440" w:right="1080" w:bottom="1440" w:left="1080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E369F" w14:textId="77777777" w:rsidR="009E29A4" w:rsidRDefault="009E29A4">
      <w:r>
        <w:separator/>
      </w:r>
    </w:p>
  </w:endnote>
  <w:endnote w:type="continuationSeparator" w:id="0">
    <w:p w14:paraId="33D08F3D" w14:textId="77777777" w:rsidR="009E29A4" w:rsidRDefault="009E29A4">
      <w:r>
        <w:continuationSeparator/>
      </w:r>
    </w:p>
  </w:endnote>
  <w:endnote w:type="continuationNotice" w:id="1">
    <w:p w14:paraId="0EE6409D" w14:textId="77777777" w:rsidR="009E29A4" w:rsidRDefault="009E29A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PT Serif">
    <w:altName w:val="Arial"/>
    <w:charset w:val="00"/>
    <w:family w:val="roman"/>
    <w:pitch w:val="variable"/>
    <w:sig w:usb0="A00002EF" w:usb1="5000204B" w:usb2="00000000" w:usb3="00000000" w:csb0="00000097" w:csb1="00000000"/>
  </w:font>
  <w:font w:name="Open Sans Condensed">
    <w:altName w:val="Segoe UI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 (WN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058EA" w14:textId="77777777" w:rsidR="00BC7521" w:rsidRDefault="00BC7521">
    <w:pPr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fi-FI"/>
      </w:rPr>
      <w:t>2</w:t>
    </w:r>
    <w:r>
      <w:fldChar w:fldCharType="end"/>
    </w:r>
  </w:p>
  <w:p w14:paraId="225FD450" w14:textId="77777777" w:rsidR="00BC7521" w:rsidRDefault="00BC752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D96CE" w14:textId="0DCB0F88" w:rsidR="00BC7521" w:rsidRDefault="00BC7521">
    <w:pPr>
      <w:pStyle w:val="Footer"/>
      <w:jc w:val="right"/>
    </w:pPr>
    <w:r w:rsidRPr="00D5728A"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21F81E3" wp14:editId="239DD0F7">
              <wp:simplePos x="0" y="0"/>
              <wp:positionH relativeFrom="column">
                <wp:posOffset>809625</wp:posOffset>
              </wp:positionH>
              <wp:positionV relativeFrom="paragraph">
                <wp:posOffset>-10160</wp:posOffset>
              </wp:positionV>
              <wp:extent cx="3866515" cy="387529"/>
              <wp:effectExtent l="0" t="0" r="0" b="0"/>
              <wp:wrapNone/>
              <wp:docPr id="1" name="Text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66515" cy="387529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F6AC686" w14:textId="3361960A" w:rsidR="00BC7521" w:rsidRPr="003470FF" w:rsidRDefault="00310099" w:rsidP="008C6971">
                          <w:pPr>
                            <w:jc w:val="center"/>
                            <w:rPr>
                              <w:rFonts w:ascii="Calibri" w:hAnsi="Calibri" w:cstheme="minorBidi"/>
                              <w:kern w:val="24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Calibri" w:hAnsi="Calibri" w:cstheme="minorBidi"/>
                              <w:kern w:val="24"/>
                              <w:sz w:val="16"/>
                              <w:szCs w:val="16"/>
                            </w:rPr>
                            <w:t>Av</w:t>
                          </w:r>
                          <w:proofErr w:type="spellEnd"/>
                          <w:r>
                            <w:rPr>
                              <w:rFonts w:ascii="Calibri" w:hAnsi="Calibri" w:cstheme="minorBidi"/>
                              <w:kern w:val="24"/>
                              <w:sz w:val="16"/>
                              <w:szCs w:val="16"/>
                            </w:rPr>
                            <w:t xml:space="preserve"> El Bosque Norte 0440, Las Condes</w:t>
                          </w:r>
                          <w:r w:rsidR="00BC7521" w:rsidRPr="003470FF">
                            <w:rPr>
                              <w:rFonts w:ascii="Calibri" w:hAnsi="Calibri" w:cstheme="minorBidi"/>
                              <w:kern w:val="24"/>
                              <w:sz w:val="16"/>
                              <w:szCs w:val="16"/>
                            </w:rPr>
                            <w:t xml:space="preserve"> -  </w:t>
                          </w:r>
                          <w:hyperlink r:id="rId1" w:history="1">
                            <w:r w:rsidR="00BC7521" w:rsidRPr="003470FF">
                              <w:rPr>
                                <w:rStyle w:val="Hyperlink"/>
                                <w:rFonts w:ascii="Calibri" w:eastAsiaTheme="minorHAnsi" w:hAnsi="Calibri" w:cstheme="minorBidi"/>
                                <w:kern w:val="24"/>
                                <w:sz w:val="16"/>
                                <w:szCs w:val="16"/>
                              </w:rPr>
                              <w:t>www.sisuadigital.com</w:t>
                            </w:r>
                          </w:hyperlink>
                          <w:r w:rsidR="00BC7521" w:rsidRPr="003470FF">
                            <w:rPr>
                              <w:rFonts w:ascii="Calibri" w:hAnsi="Calibri" w:cstheme="minorBidi"/>
                              <w:kern w:val="24"/>
                              <w:sz w:val="16"/>
                              <w:szCs w:val="16"/>
                            </w:rPr>
                            <w:t xml:space="preserve"> -</w:t>
                          </w:r>
                        </w:p>
                        <w:p w14:paraId="3E4F0BA6" w14:textId="5494A666" w:rsidR="00BC7521" w:rsidRPr="005D5C12" w:rsidRDefault="00BC7521" w:rsidP="00C01ED4">
                          <w:pPr>
                            <w:jc w:val="center"/>
                            <w:rPr>
                              <w:rFonts w:ascii="Calibri" w:hAnsi="Calibri" w:cstheme="minorBidi"/>
                              <w:kern w:val="24"/>
                              <w:sz w:val="16"/>
                              <w:szCs w:val="16"/>
                              <w:lang w:val="en-US"/>
                            </w:rPr>
                          </w:pPr>
                          <w:r w:rsidRPr="005D5C12">
                            <w:rPr>
                              <w:rFonts w:ascii="Calibri" w:hAnsi="Calibri" w:cstheme="minorBidi"/>
                              <w:kern w:val="24"/>
                              <w:sz w:val="16"/>
                              <w:szCs w:val="16"/>
                              <w:lang w:val="en-US"/>
                            </w:rPr>
                            <w:t>© 202</w:t>
                          </w:r>
                          <w:r w:rsidR="00310099">
                            <w:rPr>
                              <w:rFonts w:ascii="Calibri" w:hAnsi="Calibri" w:cstheme="minorBidi"/>
                              <w:kern w:val="24"/>
                              <w:sz w:val="16"/>
                              <w:szCs w:val="16"/>
                              <w:lang w:val="en-US"/>
                            </w:rPr>
                            <w:t>3</w:t>
                          </w:r>
                          <w:r w:rsidRPr="005D5C12">
                            <w:rPr>
                              <w:rFonts w:ascii="Calibri" w:hAnsi="Calibri" w:cstheme="minorBidi"/>
                              <w:kern w:val="24"/>
                              <w:sz w:val="16"/>
                              <w:szCs w:val="16"/>
                              <w:lang w:val="en-US"/>
                            </w:rPr>
                            <w:t xml:space="preserve"> SISUA DIGITAL </w:t>
                          </w:r>
                          <w:proofErr w:type="spellStart"/>
                          <w:r w:rsidRPr="005D5C12">
                            <w:rPr>
                              <w:rFonts w:ascii="Calibri" w:hAnsi="Calibri" w:cstheme="minorBidi"/>
                              <w:kern w:val="24"/>
                              <w:sz w:val="16"/>
                              <w:szCs w:val="16"/>
                              <w:lang w:val="en-US"/>
                            </w:rPr>
                            <w:t>SpA</w:t>
                          </w:r>
                          <w:proofErr w:type="spellEnd"/>
                          <w:r w:rsidRPr="005D5C12">
                            <w:rPr>
                              <w:rFonts w:ascii="Calibri" w:hAnsi="Calibri" w:cstheme="minorBidi"/>
                              <w:kern w:val="24"/>
                              <w:sz w:val="16"/>
                              <w:szCs w:val="16"/>
                              <w:lang w:val="en-US"/>
                            </w:rPr>
                            <w:t>. Confidential. Not to be reproduced without Prior Permission</w:t>
                          </w:r>
                        </w:p>
                      </w:txbxContent>
                    </wps:txbx>
                    <wps:bodyPr wrap="none" rtlCol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21F81E3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7" type="#_x0000_t202" style="position:absolute;left:0;text-align:left;margin-left:63.75pt;margin-top:-.8pt;width:304.45pt;height:30.5pt;z-index:251658241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" filled="f" stroked="f">
              <v:textbox>
                <w:txbxContent>
                  <w:p w14:paraId="7F6AC686" w14:textId="3361960A" w:rsidR="00BC7521" w:rsidRPr="003470FF" w:rsidRDefault="00310099" w:rsidP="008C6971">
                    <w:pPr>
                      <w:jc w:val="center"/>
                      <w:rPr>
                        <w:rFonts w:ascii="Calibri" w:hAnsi="Calibri" w:cstheme="minorBidi"/>
                        <w:kern w:val="24"/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rFonts w:ascii="Calibri" w:hAnsi="Calibri" w:cstheme="minorBidi"/>
                        <w:kern w:val="24"/>
                        <w:sz w:val="16"/>
                        <w:szCs w:val="16"/>
                      </w:rPr>
                      <w:t>Av</w:t>
                    </w:r>
                    <w:proofErr w:type="spellEnd"/>
                    <w:r>
                      <w:rPr>
                        <w:rFonts w:ascii="Calibri" w:hAnsi="Calibri" w:cstheme="minorBidi"/>
                        <w:kern w:val="24"/>
                        <w:sz w:val="16"/>
                        <w:szCs w:val="16"/>
                      </w:rPr>
                      <w:t xml:space="preserve"> El Bosque Norte 0440, Las Condes</w:t>
                    </w:r>
                    <w:r w:rsidR="00BC7521" w:rsidRPr="003470FF">
                      <w:rPr>
                        <w:rFonts w:ascii="Calibri" w:hAnsi="Calibri" w:cstheme="minorBidi"/>
                        <w:kern w:val="24"/>
                        <w:sz w:val="16"/>
                        <w:szCs w:val="16"/>
                      </w:rPr>
                      <w:t xml:space="preserve"> -  </w:t>
                    </w:r>
                    <w:hyperlink r:id="rId2" w:history="1">
                      <w:r w:rsidR="00BC7521" w:rsidRPr="003470FF">
                        <w:rPr>
                          <w:rStyle w:val="Hyperlink"/>
                          <w:rFonts w:ascii="Calibri" w:eastAsiaTheme="minorHAnsi" w:hAnsi="Calibri" w:cstheme="minorBidi"/>
                          <w:kern w:val="24"/>
                          <w:sz w:val="16"/>
                          <w:szCs w:val="16"/>
                        </w:rPr>
                        <w:t>www.sisuadigital.com</w:t>
                      </w:r>
                    </w:hyperlink>
                    <w:r w:rsidR="00BC7521" w:rsidRPr="003470FF">
                      <w:rPr>
                        <w:rFonts w:ascii="Calibri" w:hAnsi="Calibri" w:cstheme="minorBidi"/>
                        <w:kern w:val="24"/>
                        <w:sz w:val="16"/>
                        <w:szCs w:val="16"/>
                      </w:rPr>
                      <w:t xml:space="preserve"> -</w:t>
                    </w:r>
                  </w:p>
                  <w:p w14:paraId="3E4F0BA6" w14:textId="5494A666" w:rsidR="00BC7521" w:rsidRPr="005D5C12" w:rsidRDefault="00BC7521" w:rsidP="00C01ED4">
                    <w:pPr>
                      <w:jc w:val="center"/>
                      <w:rPr>
                        <w:rFonts w:ascii="Calibri" w:hAnsi="Calibri" w:cstheme="minorBidi"/>
                        <w:kern w:val="24"/>
                        <w:sz w:val="16"/>
                        <w:szCs w:val="16"/>
                        <w:lang w:val="en-US"/>
                      </w:rPr>
                    </w:pPr>
                    <w:r w:rsidRPr="005D5C12">
                      <w:rPr>
                        <w:rFonts w:ascii="Calibri" w:hAnsi="Calibri" w:cstheme="minorBidi"/>
                        <w:kern w:val="24"/>
                        <w:sz w:val="16"/>
                        <w:szCs w:val="16"/>
                        <w:lang w:val="en-US"/>
                      </w:rPr>
                      <w:t>© 202</w:t>
                    </w:r>
                    <w:r w:rsidR="00310099">
                      <w:rPr>
                        <w:rFonts w:ascii="Calibri" w:hAnsi="Calibri" w:cstheme="minorBidi"/>
                        <w:kern w:val="24"/>
                        <w:sz w:val="16"/>
                        <w:szCs w:val="16"/>
                        <w:lang w:val="en-US"/>
                      </w:rPr>
                      <w:t>3</w:t>
                    </w:r>
                    <w:r w:rsidRPr="005D5C12">
                      <w:rPr>
                        <w:rFonts w:ascii="Calibri" w:hAnsi="Calibri" w:cstheme="minorBidi"/>
                        <w:kern w:val="24"/>
                        <w:sz w:val="16"/>
                        <w:szCs w:val="16"/>
                        <w:lang w:val="en-US"/>
                      </w:rPr>
                      <w:t xml:space="preserve"> SISUA DIGITAL </w:t>
                    </w:r>
                    <w:proofErr w:type="spellStart"/>
                    <w:r w:rsidRPr="005D5C12">
                      <w:rPr>
                        <w:rFonts w:ascii="Calibri" w:hAnsi="Calibri" w:cstheme="minorBidi"/>
                        <w:kern w:val="24"/>
                        <w:sz w:val="16"/>
                        <w:szCs w:val="16"/>
                        <w:lang w:val="en-US"/>
                      </w:rPr>
                      <w:t>SpA</w:t>
                    </w:r>
                    <w:proofErr w:type="spellEnd"/>
                    <w:r w:rsidRPr="005D5C12">
                      <w:rPr>
                        <w:rFonts w:ascii="Calibri" w:hAnsi="Calibri" w:cstheme="minorBidi"/>
                        <w:kern w:val="24"/>
                        <w:sz w:val="16"/>
                        <w:szCs w:val="16"/>
                        <w:lang w:val="en-US"/>
                      </w:rPr>
                      <w:t>. Confidential. Not to be reproduced without Prior Permission</w:t>
                    </w:r>
                  </w:p>
                </w:txbxContent>
              </v:textbox>
            </v:shape>
          </w:pict>
        </mc:Fallback>
      </mc:AlternateContent>
    </w:r>
    <w:sdt>
      <w:sdtPr>
        <w:id w:val="1669904914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09229F78" w14:textId="711EF80B" w:rsidR="00BC7521" w:rsidRPr="00AF2C05" w:rsidRDefault="00BC7521" w:rsidP="0027661B">
    <w:pPr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3E178" w14:textId="77777777" w:rsidR="00BC7521" w:rsidRDefault="00BC7521">
    <w:pPr>
      <w:jc w:val="right"/>
    </w:pPr>
  </w:p>
  <w:p w14:paraId="0E6DB521" w14:textId="77777777" w:rsidR="00BC7521" w:rsidRDefault="00BC752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AF721" w14:textId="77777777" w:rsidR="009E29A4" w:rsidRDefault="009E29A4">
      <w:r>
        <w:separator/>
      </w:r>
    </w:p>
  </w:footnote>
  <w:footnote w:type="continuationSeparator" w:id="0">
    <w:p w14:paraId="0122F2CA" w14:textId="77777777" w:rsidR="009E29A4" w:rsidRDefault="009E29A4">
      <w:r>
        <w:continuationSeparator/>
      </w:r>
    </w:p>
  </w:footnote>
  <w:footnote w:type="continuationNotice" w:id="1">
    <w:p w14:paraId="17F657A5" w14:textId="77777777" w:rsidR="009E29A4" w:rsidRDefault="009E29A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2B1AD" w14:textId="77777777" w:rsidR="00BC7521" w:rsidRDefault="00BC7521" w:rsidP="00561F4A">
    <w:r>
      <w:rPr>
        <w:noProof/>
      </w:rPr>
      <w:drawing>
        <wp:anchor distT="0" distB="0" distL="114300" distR="114300" simplePos="0" relativeHeight="251658240" behindDoc="0" locked="0" layoutInCell="1" allowOverlap="1" wp14:anchorId="71C6B16D" wp14:editId="6E91A8A4">
          <wp:simplePos x="0" y="0"/>
          <wp:positionH relativeFrom="margin">
            <wp:align>right</wp:align>
          </wp:positionH>
          <wp:positionV relativeFrom="paragraph">
            <wp:posOffset>302107</wp:posOffset>
          </wp:positionV>
          <wp:extent cx="2112577" cy="346841"/>
          <wp:effectExtent l="0" t="0" r="2540" b="0"/>
          <wp:wrapNone/>
          <wp:docPr id="3" name="Kuva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12577" cy="34684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1BB7" w14:textId="7908739C" w:rsidR="00BC7521" w:rsidRPr="00F01FC5" w:rsidRDefault="00F01FC5" w:rsidP="00F01FC5">
    <w:pPr>
      <w:jc w:val="center"/>
    </w:pPr>
    <w:r w:rsidRPr="00F01FC5">
      <w:rPr>
        <w:noProof/>
        <w:color w:val="808080" w:themeColor="background1" w:themeShade="80"/>
        <w:sz w:val="44"/>
        <w:szCs w:val="44"/>
      </w:rPr>
      <w:drawing>
        <wp:anchor distT="0" distB="0" distL="114300" distR="114300" simplePos="0" relativeHeight="251658242" behindDoc="0" locked="0" layoutInCell="1" allowOverlap="1" wp14:anchorId="300C5405" wp14:editId="6B01492A">
          <wp:simplePos x="0" y="0"/>
          <wp:positionH relativeFrom="column">
            <wp:posOffset>4906645</wp:posOffset>
          </wp:positionH>
          <wp:positionV relativeFrom="paragraph">
            <wp:posOffset>32695</wp:posOffset>
          </wp:positionV>
          <wp:extent cx="1631315" cy="267335"/>
          <wp:effectExtent l="0" t="0" r="6985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_Green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1315" cy="267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E9B45" w14:textId="77777777" w:rsidR="00BC7521" w:rsidRPr="00076DEB" w:rsidRDefault="00BC7521" w:rsidP="009356AB">
    <w:pPr>
      <w:jc w:val="right"/>
      <w:rPr>
        <w:spacing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4090003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</w:abstractNum>
  <w:abstractNum w:abstractNumId="1" w15:restartNumberingAfterBreak="0">
    <w:nsid w:val="0182094F"/>
    <w:multiLevelType w:val="hybridMultilevel"/>
    <w:tmpl w:val="BDE2FBC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42C4F"/>
    <w:multiLevelType w:val="hybridMultilevel"/>
    <w:tmpl w:val="83D622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2022"/>
      <w:numFmt w:val="bullet"/>
      <w:lvlText w:val="-"/>
      <w:lvlJc w:val="left"/>
      <w:pPr>
        <w:ind w:left="2160" w:hanging="360"/>
      </w:pPr>
      <w:rPr>
        <w:rFonts w:ascii="Open Sans" w:eastAsia="Times New Roman" w:hAnsi="Open Sans" w:cs="Open San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0123C4"/>
    <w:multiLevelType w:val="hybridMultilevel"/>
    <w:tmpl w:val="516CF41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6AE5ED2"/>
    <w:multiLevelType w:val="hybridMultilevel"/>
    <w:tmpl w:val="CD4096C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7FA44E3"/>
    <w:multiLevelType w:val="hybridMultilevel"/>
    <w:tmpl w:val="04E4F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B64EFC"/>
    <w:multiLevelType w:val="hybridMultilevel"/>
    <w:tmpl w:val="C22206C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E36C4B"/>
    <w:multiLevelType w:val="hybridMultilevel"/>
    <w:tmpl w:val="970AC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17487"/>
    <w:multiLevelType w:val="hybridMultilevel"/>
    <w:tmpl w:val="17CC35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3C4281"/>
    <w:multiLevelType w:val="hybridMultilevel"/>
    <w:tmpl w:val="FCB8D9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6E29A0"/>
    <w:multiLevelType w:val="hybridMultilevel"/>
    <w:tmpl w:val="3C52A058"/>
    <w:lvl w:ilvl="0" w:tplc="E8AA51BC">
      <w:start w:val="1"/>
      <w:numFmt w:val="decimal"/>
      <w:pStyle w:val="Bulletit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6B2084"/>
    <w:multiLevelType w:val="hybridMultilevel"/>
    <w:tmpl w:val="17CC35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FA0AFF"/>
    <w:multiLevelType w:val="hybridMultilevel"/>
    <w:tmpl w:val="092AEAF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5A3426"/>
    <w:multiLevelType w:val="hybridMultilevel"/>
    <w:tmpl w:val="AD62FB1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ACB21F1"/>
    <w:multiLevelType w:val="hybridMultilevel"/>
    <w:tmpl w:val="1F08BF3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CE70159"/>
    <w:multiLevelType w:val="hybridMultilevel"/>
    <w:tmpl w:val="B9B00322"/>
    <w:lvl w:ilvl="0" w:tplc="0C0A0001">
      <w:start w:val="1"/>
      <w:numFmt w:val="bullet"/>
      <w:lvlText w:val=""/>
      <w:lvlJc w:val="left"/>
      <w:pPr>
        <w:ind w:left="107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8" w:hanging="360"/>
      </w:pPr>
      <w:rPr>
        <w:rFonts w:ascii="Wingdings" w:hAnsi="Wingdings" w:hint="default"/>
      </w:rPr>
    </w:lvl>
  </w:abstractNum>
  <w:abstractNum w:abstractNumId="16" w15:restartNumberingAfterBreak="0">
    <w:nsid w:val="1DB90527"/>
    <w:multiLevelType w:val="hybridMultilevel"/>
    <w:tmpl w:val="903023F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5845C4"/>
    <w:multiLevelType w:val="hybridMultilevel"/>
    <w:tmpl w:val="17CC35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050900"/>
    <w:multiLevelType w:val="hybridMultilevel"/>
    <w:tmpl w:val="83D622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2022"/>
      <w:numFmt w:val="bullet"/>
      <w:lvlText w:val="-"/>
      <w:lvlJc w:val="left"/>
      <w:pPr>
        <w:ind w:left="2160" w:hanging="360"/>
      </w:pPr>
      <w:rPr>
        <w:rFonts w:ascii="Open Sans" w:eastAsia="Times New Roman" w:hAnsi="Open Sans" w:cs="Open San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342E88"/>
    <w:multiLevelType w:val="hybridMultilevel"/>
    <w:tmpl w:val="288E15F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3DAE9AD0">
      <w:numFmt w:val="bullet"/>
      <w:lvlText w:val="-"/>
      <w:lvlJc w:val="left"/>
      <w:pPr>
        <w:ind w:left="2220" w:hanging="360"/>
      </w:pPr>
      <w:rPr>
        <w:rFonts w:ascii="PT Serif" w:eastAsia="Times New Roman" w:hAnsi="PT Serif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24686FE4"/>
    <w:multiLevelType w:val="hybridMultilevel"/>
    <w:tmpl w:val="82D813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6A37FAF"/>
    <w:multiLevelType w:val="hybridMultilevel"/>
    <w:tmpl w:val="696A780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4E5BE2"/>
    <w:multiLevelType w:val="hybridMultilevel"/>
    <w:tmpl w:val="F83A88F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769E07B0">
      <w:start w:val="1"/>
      <w:numFmt w:val="lowerRoman"/>
      <w:lvlText w:val="%3."/>
      <w:lvlJc w:val="right"/>
      <w:pPr>
        <w:ind w:left="2160" w:hanging="180"/>
      </w:pPr>
      <w:rPr>
        <w:b/>
        <w:bCs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ACD40AF"/>
    <w:multiLevelType w:val="multilevel"/>
    <w:tmpl w:val="3A00A58A"/>
    <w:styleLink w:val="111111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</w:lvl>
  </w:abstractNum>
  <w:abstractNum w:abstractNumId="24" w15:restartNumberingAfterBreak="0">
    <w:nsid w:val="2E326068"/>
    <w:multiLevelType w:val="hybridMultilevel"/>
    <w:tmpl w:val="41885A70"/>
    <w:lvl w:ilvl="0" w:tplc="E95891F4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5" w15:restartNumberingAfterBreak="0">
    <w:nsid w:val="35972424"/>
    <w:multiLevelType w:val="hybridMultilevel"/>
    <w:tmpl w:val="783C2E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211DE8"/>
    <w:multiLevelType w:val="hybridMultilevel"/>
    <w:tmpl w:val="F3746BBE"/>
    <w:lvl w:ilvl="0" w:tplc="E9DAEFCA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  <w:color w:val="00BE7D" w:themeColor="accent1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27" w15:restartNumberingAfterBreak="0">
    <w:nsid w:val="3BBC6BA6"/>
    <w:multiLevelType w:val="hybridMultilevel"/>
    <w:tmpl w:val="12F0C3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B505BC"/>
    <w:multiLevelType w:val="hybridMultilevel"/>
    <w:tmpl w:val="C1321DDA"/>
    <w:lvl w:ilvl="0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9" w15:restartNumberingAfterBreak="0">
    <w:nsid w:val="470260B0"/>
    <w:multiLevelType w:val="hybridMultilevel"/>
    <w:tmpl w:val="17CC35A2"/>
    <w:lvl w:ilvl="0" w:tplc="7472C820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2E28E0"/>
    <w:multiLevelType w:val="hybridMultilevel"/>
    <w:tmpl w:val="876A9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5A5089"/>
    <w:multiLevelType w:val="multilevel"/>
    <w:tmpl w:val="0820320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Theme="majorHAnsi" w:hAnsiTheme="majorHAnsi" w:cstheme="majorHAnsi" w:hint="default"/>
        <w:b/>
        <w:bCs/>
        <w:color w:val="000000" w:themeColor="text1"/>
        <w:sz w:val="40"/>
        <w:szCs w:val="40"/>
      </w:rPr>
    </w:lvl>
    <w:lvl w:ilvl="1">
      <w:numFmt w:val="none"/>
      <w:pStyle w:val="Heading2"/>
      <w:lvlText w:val=""/>
      <w:lvlJc w:val="left"/>
      <w:pPr>
        <w:tabs>
          <w:tab w:val="num" w:pos="360"/>
        </w:tabs>
      </w:pPr>
    </w:lvl>
    <w:lvl w:ilvl="2">
      <w:numFmt w:val="decimal"/>
      <w:pStyle w:val="Heading3"/>
      <w:lvlText w:val=""/>
      <w:lvlJc w:val="left"/>
    </w:lvl>
    <w:lvl w:ilvl="3">
      <w:numFmt w:val="decimal"/>
      <w:pStyle w:val="Heading4"/>
      <w:lvlText w:val=""/>
      <w:lvlJc w:val="left"/>
    </w:lvl>
    <w:lvl w:ilvl="4">
      <w:numFmt w:val="decimal"/>
      <w:pStyle w:val="Heading5"/>
      <w:lvlText w:val=""/>
      <w:lvlJc w:val="left"/>
    </w:lvl>
    <w:lvl w:ilvl="5">
      <w:numFmt w:val="decimal"/>
      <w:pStyle w:val="Heading6"/>
      <w:lvlText w:val=""/>
      <w:lvlJc w:val="left"/>
    </w:lvl>
    <w:lvl w:ilvl="6">
      <w:numFmt w:val="decimal"/>
      <w:pStyle w:val="Heading7"/>
      <w:lvlText w:val=""/>
      <w:lvlJc w:val="left"/>
    </w:lvl>
    <w:lvl w:ilvl="7">
      <w:numFmt w:val="decimal"/>
      <w:pStyle w:val="Heading8"/>
      <w:lvlText w:val=""/>
      <w:lvlJc w:val="left"/>
    </w:lvl>
    <w:lvl w:ilvl="8">
      <w:numFmt w:val="decimal"/>
      <w:pStyle w:val="Heading9"/>
      <w:lvlText w:val=""/>
      <w:lvlJc w:val="left"/>
      <w:rPr>
        <w:rFonts w:ascii="Symbol" w:hAnsi="Courier New" w:cs="Courier New" w:hint="default"/>
        <w:color w:val="000000" w:themeColor="text1"/>
        <w14:glow w14:rad="0">
          <w14:srgbClr w14:val="000000"/>
        </w14:glow>
        <w14:scene3d>
          <w14:camera w14:prst="orthographicFront"/>
          <w14:lightRig w14:rig="threePt" w14:dir="t">
            <w14:rot w14:lat="0" w14:lon="0" w14:rev="0"/>
          </w14:lightRig>
        </w14:scene3d>
      </w:rPr>
    </w:lvl>
  </w:abstractNum>
  <w:abstractNum w:abstractNumId="32" w15:restartNumberingAfterBreak="0">
    <w:nsid w:val="4C895D87"/>
    <w:multiLevelType w:val="hybridMultilevel"/>
    <w:tmpl w:val="25082EF4"/>
    <w:lvl w:ilvl="0" w:tplc="0409000F">
      <w:numFmt w:val="decimal"/>
      <w:lvlText w:val=""/>
      <w:lvlJc w:val="left"/>
    </w:lvl>
    <w:lvl w:ilvl="1" w:tplc="04090019">
      <w:numFmt w:val="decimal"/>
      <w:lvlText w:val=""/>
      <w:lvlJc w:val="left"/>
    </w:lvl>
    <w:lvl w:ilvl="2" w:tplc="0409001B">
      <w:numFmt w:val="none"/>
      <w:lvlText w:val=""/>
      <w:lvlJc w:val="left"/>
      <w:pPr>
        <w:tabs>
          <w:tab w:val="num" w:pos="360"/>
        </w:tabs>
      </w:pPr>
    </w:lvl>
    <w:lvl w:ilvl="3" w:tplc="0409000F">
      <w:numFmt w:val="decimal"/>
      <w:lvlText w:val=""/>
      <w:lvlJc w:val="left"/>
    </w:lvl>
    <w:lvl w:ilvl="4" w:tplc="04090019">
      <w:numFmt w:val="decimal"/>
      <w:lvlText w:val=""/>
      <w:lvlJc w:val="left"/>
    </w:lvl>
    <w:lvl w:ilvl="5" w:tplc="0409001B">
      <w:numFmt w:val="decimal"/>
      <w:lvlText w:val=""/>
      <w:lvlJc w:val="left"/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decimal"/>
      <w:lvlText w:val="琀愀氀─㈀　圀漀爀搀─㈀　吀攀洀瀀氀愀琀攀⸀搀漀琀砀฀猀椀猀"/>
      <w:lvlJc w:val="left"/>
    </w:lvl>
    <w:lvl w:ilvl="8" w:tplc="0409001B">
      <w:numFmt w:val="decimal"/>
      <w:lvlText w:val=""/>
      <w:lvlJc w:val="left"/>
    </w:lvl>
  </w:abstractNum>
  <w:abstractNum w:abstractNumId="33" w15:restartNumberingAfterBreak="0">
    <w:nsid w:val="4FBB0FC8"/>
    <w:multiLevelType w:val="hybridMultilevel"/>
    <w:tmpl w:val="453A2D90"/>
    <w:lvl w:ilvl="0" w:tplc="BD04F890">
      <w:numFmt w:val="decimal"/>
      <w:lvlText w:val=""/>
      <w:lvlJc w:val="left"/>
    </w:lvl>
    <w:lvl w:ilvl="1" w:tplc="0C0A0003">
      <w:numFmt w:val="decimal"/>
      <w:lvlText w:val=""/>
      <w:lvlJc w:val="left"/>
    </w:lvl>
    <w:lvl w:ilvl="2" w:tplc="0C0A0005">
      <w:numFmt w:val="decimal"/>
      <w:lvlText w:val=""/>
      <w:lvlJc w:val="left"/>
    </w:lvl>
    <w:lvl w:ilvl="3" w:tplc="0C0A0001">
      <w:numFmt w:val="decimal"/>
      <w:lvlText w:val=""/>
      <w:lvlJc w:val="left"/>
    </w:lvl>
    <w:lvl w:ilvl="4" w:tplc="0C0A0003">
      <w:numFmt w:val="decimal"/>
      <w:lvlText w:val=""/>
      <w:lvlJc w:val="left"/>
    </w:lvl>
    <w:lvl w:ilvl="5" w:tplc="0C0A0005">
      <w:numFmt w:val="decimal"/>
      <w:lvlText w:val=""/>
      <w:lvlJc w:val="left"/>
    </w:lvl>
    <w:lvl w:ilvl="6" w:tplc="0C0A0001">
      <w:numFmt w:val="decimal"/>
      <w:lvlText w:val=""/>
      <w:lvlJc w:val="left"/>
    </w:lvl>
    <w:lvl w:ilvl="7" w:tplc="0C0A0003">
      <w:numFmt w:val="decimal"/>
      <w:lvlText w:val=""/>
      <w:lvlJc w:val="left"/>
    </w:lvl>
    <w:lvl w:ilvl="8" w:tplc="0C0A0005">
      <w:numFmt w:val="decimal"/>
      <w:lvlText w:val=""/>
      <w:lvlJc w:val="left"/>
    </w:lvl>
  </w:abstractNum>
  <w:abstractNum w:abstractNumId="34" w15:restartNumberingAfterBreak="0">
    <w:nsid w:val="51C38212"/>
    <w:multiLevelType w:val="hybridMultilevel"/>
    <w:tmpl w:val="FFFFFFFF"/>
    <w:lvl w:ilvl="0" w:tplc="BEE25ABC">
      <w:numFmt w:val="decimal"/>
      <w:lvlText w:val=""/>
      <w:lvlJc w:val="left"/>
    </w:lvl>
    <w:lvl w:ilvl="1" w:tplc="79A0545C">
      <w:numFmt w:val="decimal"/>
      <w:lvlText w:val=""/>
      <w:lvlJc w:val="left"/>
    </w:lvl>
    <w:lvl w:ilvl="2" w:tplc="A684CA50">
      <w:numFmt w:val="decimal"/>
      <w:lvlText w:val=""/>
      <w:lvlJc w:val="left"/>
    </w:lvl>
    <w:lvl w:ilvl="3" w:tplc="01AEE864">
      <w:numFmt w:val="decimal"/>
      <w:lvlText w:val=""/>
      <w:lvlJc w:val="left"/>
    </w:lvl>
    <w:lvl w:ilvl="4" w:tplc="D4AC6940">
      <w:numFmt w:val="decimal"/>
      <w:lvlText w:val=""/>
      <w:lvlJc w:val="left"/>
    </w:lvl>
    <w:lvl w:ilvl="5" w:tplc="4EE8A66A">
      <w:numFmt w:val="decimal"/>
      <w:lvlText w:val=""/>
      <w:lvlJc w:val="left"/>
    </w:lvl>
    <w:lvl w:ilvl="6" w:tplc="C1963970">
      <w:numFmt w:val="decimal"/>
      <w:lvlText w:val=""/>
      <w:lvlJc w:val="left"/>
    </w:lvl>
    <w:lvl w:ilvl="7" w:tplc="07E65214">
      <w:numFmt w:val="decimal"/>
      <w:lvlText w:val=""/>
      <w:lvlJc w:val="left"/>
    </w:lvl>
    <w:lvl w:ilvl="8" w:tplc="409AC416">
      <w:numFmt w:val="decimal"/>
      <w:lvlText w:val=""/>
      <w:lvlJc w:val="left"/>
    </w:lvl>
  </w:abstractNum>
  <w:abstractNum w:abstractNumId="35" w15:restartNumberingAfterBreak="0">
    <w:nsid w:val="5A0A79B3"/>
    <w:multiLevelType w:val="hybridMultilevel"/>
    <w:tmpl w:val="0264F800"/>
    <w:lvl w:ilvl="0" w:tplc="BD04F890">
      <w:numFmt w:val="decimal"/>
      <w:lvlText w:val=""/>
      <w:lvlJc w:val="left"/>
    </w:lvl>
    <w:lvl w:ilvl="1" w:tplc="0C0A0003">
      <w:numFmt w:val="decimal"/>
      <w:lvlText w:val=""/>
      <w:lvlJc w:val="left"/>
    </w:lvl>
    <w:lvl w:ilvl="2" w:tplc="0C0A0005">
      <w:numFmt w:val="decimal"/>
      <w:lvlText w:val=""/>
      <w:lvlJc w:val="left"/>
    </w:lvl>
    <w:lvl w:ilvl="3" w:tplc="0C0A0001">
      <w:numFmt w:val="decimal"/>
      <w:lvlText w:val=""/>
      <w:lvlJc w:val="left"/>
    </w:lvl>
    <w:lvl w:ilvl="4" w:tplc="0C0A0003">
      <w:numFmt w:val="decimal"/>
      <w:lvlText w:val=""/>
      <w:lvlJc w:val="left"/>
    </w:lvl>
    <w:lvl w:ilvl="5" w:tplc="0C0A0005">
      <w:numFmt w:val="decimal"/>
      <w:lvlText w:val=""/>
      <w:lvlJc w:val="left"/>
    </w:lvl>
    <w:lvl w:ilvl="6" w:tplc="0C0A0001">
      <w:numFmt w:val="decimal"/>
      <w:lvlText w:val=""/>
      <w:lvlJc w:val="left"/>
    </w:lvl>
    <w:lvl w:ilvl="7" w:tplc="0C0A0003">
      <w:numFmt w:val="decimal"/>
      <w:lvlText w:val=""/>
      <w:lvlJc w:val="left"/>
    </w:lvl>
    <w:lvl w:ilvl="8" w:tplc="0C0A0005">
      <w:numFmt w:val="decimal"/>
      <w:lvlText w:val=""/>
      <w:lvlJc w:val="left"/>
    </w:lvl>
  </w:abstractNum>
  <w:abstractNum w:abstractNumId="36" w15:restartNumberingAfterBreak="0">
    <w:nsid w:val="5B2A14F2"/>
    <w:multiLevelType w:val="hybridMultilevel"/>
    <w:tmpl w:val="833E494C"/>
    <w:lvl w:ilvl="0" w:tplc="04090011">
      <w:numFmt w:val="decimal"/>
      <w:lvlText w:val=""/>
      <w:lvlJc w:val="left"/>
    </w:lvl>
    <w:lvl w:ilvl="1" w:tplc="04090019">
      <w:numFmt w:val="decimal"/>
      <w:lvlText w:val=""/>
      <w:lvlJc w:val="left"/>
    </w:lvl>
    <w:lvl w:ilvl="2" w:tplc="0409001B">
      <w:numFmt w:val="decimal"/>
      <w:lvlText w:val=""/>
      <w:lvlJc w:val="left"/>
    </w:lvl>
    <w:lvl w:ilvl="3" w:tplc="0409000F">
      <w:numFmt w:val="decimal"/>
      <w:lvlText w:val=""/>
      <w:lvlJc w:val="left"/>
    </w:lvl>
    <w:lvl w:ilvl="4" w:tplc="04090019">
      <w:numFmt w:val="decimal"/>
      <w:lvlText w:val=""/>
      <w:lvlJc w:val="left"/>
    </w:lvl>
    <w:lvl w:ilvl="5" w:tplc="0409001B">
      <w:numFmt w:val="decimal"/>
      <w:lvlText w:val=""/>
      <w:lvlJc w:val="left"/>
    </w:lvl>
    <w:lvl w:ilvl="6" w:tplc="0409000F">
      <w:numFmt w:val="decimal"/>
      <w:lvlText w:val=""/>
      <w:lvlJc w:val="left"/>
    </w:lvl>
    <w:lvl w:ilvl="7" w:tplc="04090019">
      <w:numFmt w:val="decimal"/>
      <w:lvlText w:val=""/>
      <w:lvlJc w:val="left"/>
    </w:lvl>
    <w:lvl w:ilvl="8" w:tplc="0409001B">
      <w:numFmt w:val="decimal"/>
      <w:lvlText w:val=""/>
      <w:lvlJc w:val="left"/>
    </w:lvl>
  </w:abstractNum>
  <w:abstractNum w:abstractNumId="37" w15:restartNumberingAfterBreak="0">
    <w:nsid w:val="5FF21332"/>
    <w:multiLevelType w:val="hybridMultilevel"/>
    <w:tmpl w:val="214A85CA"/>
    <w:lvl w:ilvl="0" w:tplc="04090001">
      <w:numFmt w:val="decimal"/>
      <w:lvlText w:val=""/>
      <w:lvlJc w:val="left"/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decimal"/>
      <w:lvlText w:val=""/>
      <w:lvlJc w:val="left"/>
    </w:lvl>
    <w:lvl w:ilvl="4" w:tplc="04090003">
      <w:numFmt w:val="decimal"/>
      <w:lvlText w:val=""/>
      <w:lvlJc w:val="left"/>
    </w:lvl>
    <w:lvl w:ilvl="5" w:tplc="04090005">
      <w:numFmt w:val="decimal"/>
      <w:lvlText w:val=""/>
      <w:lvlJc w:val="left"/>
    </w:lvl>
    <w:lvl w:ilvl="6" w:tplc="04090001">
      <w:numFmt w:val="decimal"/>
      <w:lvlText w:val=""/>
      <w:lvlJc w:val="left"/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abstractNum w:abstractNumId="38" w15:restartNumberingAfterBreak="0">
    <w:nsid w:val="60A559C1"/>
    <w:multiLevelType w:val="hybridMultilevel"/>
    <w:tmpl w:val="B00081DA"/>
    <w:lvl w:ilvl="0" w:tplc="1278E472">
      <w:numFmt w:val="decimal"/>
      <w:lvlText w:val=""/>
      <w:lvlJc w:val="left"/>
    </w:lvl>
    <w:lvl w:ilvl="1" w:tplc="0C0A0003">
      <w:numFmt w:val="decimal"/>
      <w:lvlText w:val=""/>
      <w:lvlJc w:val="left"/>
    </w:lvl>
    <w:lvl w:ilvl="2" w:tplc="0C0A0005">
      <w:numFmt w:val="decimal"/>
      <w:lvlText w:val=""/>
      <w:lvlJc w:val="left"/>
    </w:lvl>
    <w:lvl w:ilvl="3" w:tplc="0C0A0001">
      <w:numFmt w:val="decimal"/>
      <w:lvlText w:val=""/>
      <w:lvlJc w:val="left"/>
    </w:lvl>
    <w:lvl w:ilvl="4" w:tplc="0C0A0003">
      <w:numFmt w:val="decimal"/>
      <w:lvlText w:val=""/>
      <w:lvlJc w:val="left"/>
    </w:lvl>
    <w:lvl w:ilvl="5" w:tplc="0C0A0005">
      <w:numFmt w:val="decimal"/>
      <w:lvlText w:val=""/>
      <w:lvlJc w:val="left"/>
    </w:lvl>
    <w:lvl w:ilvl="6" w:tplc="0C0A0001">
      <w:numFmt w:val="decimal"/>
      <w:lvlText w:val=""/>
      <w:lvlJc w:val="left"/>
    </w:lvl>
    <w:lvl w:ilvl="7" w:tplc="0C0A0003">
      <w:numFmt w:val="decimal"/>
      <w:lvlText w:val=""/>
      <w:lvlJc w:val="left"/>
    </w:lvl>
    <w:lvl w:ilvl="8" w:tplc="0C0A0005">
      <w:numFmt w:val="decimal"/>
      <w:lvlText w:val=""/>
      <w:lvlJc w:val="left"/>
    </w:lvl>
  </w:abstractNum>
  <w:abstractNum w:abstractNumId="39" w15:restartNumberingAfterBreak="0">
    <w:nsid w:val="635A527E"/>
    <w:multiLevelType w:val="hybridMultilevel"/>
    <w:tmpl w:val="E4C4E360"/>
    <w:lvl w:ilvl="0" w:tplc="0C0A0001">
      <w:numFmt w:val="decimal"/>
      <w:lvlText w:val=""/>
      <w:lvlJc w:val="left"/>
    </w:lvl>
    <w:lvl w:ilvl="1" w:tplc="0C0A0003">
      <w:numFmt w:val="decimal"/>
      <w:lvlText w:val=""/>
      <w:lvlJc w:val="left"/>
    </w:lvl>
    <w:lvl w:ilvl="2" w:tplc="0C0A0005">
      <w:numFmt w:val="decimal"/>
      <w:lvlText w:val=""/>
      <w:lvlJc w:val="left"/>
    </w:lvl>
    <w:lvl w:ilvl="3" w:tplc="0C0A0001">
      <w:numFmt w:val="decimal"/>
      <w:lvlText w:val=""/>
      <w:lvlJc w:val="left"/>
    </w:lvl>
    <w:lvl w:ilvl="4" w:tplc="0C0A0003">
      <w:numFmt w:val="decimal"/>
      <w:lvlText w:val=""/>
      <w:lvlJc w:val="left"/>
    </w:lvl>
    <w:lvl w:ilvl="5" w:tplc="0C0A0005">
      <w:numFmt w:val="decimal"/>
      <w:lvlText w:val=""/>
      <w:lvlJc w:val="left"/>
    </w:lvl>
    <w:lvl w:ilvl="6" w:tplc="0C0A0001">
      <w:numFmt w:val="decimal"/>
      <w:lvlText w:val=""/>
      <w:lvlJc w:val="left"/>
    </w:lvl>
    <w:lvl w:ilvl="7" w:tplc="0C0A0003">
      <w:numFmt w:val="decimal"/>
      <w:lvlText w:val=""/>
      <w:lvlJc w:val="left"/>
    </w:lvl>
    <w:lvl w:ilvl="8" w:tplc="0C0A0005">
      <w:numFmt w:val="decimal"/>
      <w:lvlText w:val=""/>
      <w:lvlJc w:val="left"/>
    </w:lvl>
  </w:abstractNum>
  <w:abstractNum w:abstractNumId="40" w15:restartNumberingAfterBreak="0">
    <w:nsid w:val="64A43D7F"/>
    <w:multiLevelType w:val="hybridMultilevel"/>
    <w:tmpl w:val="DDB2B628"/>
    <w:lvl w:ilvl="0" w:tplc="0C0A0001">
      <w:numFmt w:val="decimal"/>
      <w:lvlText w:val=""/>
      <w:lvlJc w:val="left"/>
    </w:lvl>
    <w:lvl w:ilvl="1" w:tplc="0C0A0003">
      <w:numFmt w:val="decimal"/>
      <w:lvlText w:val=""/>
      <w:lvlJc w:val="left"/>
    </w:lvl>
    <w:lvl w:ilvl="2" w:tplc="0C0A0005">
      <w:numFmt w:val="decimal"/>
      <w:lvlText w:val=""/>
      <w:lvlJc w:val="left"/>
    </w:lvl>
    <w:lvl w:ilvl="3" w:tplc="0C0A0001">
      <w:numFmt w:val="decimal"/>
      <w:lvlText w:val=""/>
      <w:lvlJc w:val="left"/>
    </w:lvl>
    <w:lvl w:ilvl="4" w:tplc="0C0A0003">
      <w:numFmt w:val="decimal"/>
      <w:lvlText w:val=""/>
      <w:lvlJc w:val="left"/>
    </w:lvl>
    <w:lvl w:ilvl="5" w:tplc="0C0A0005">
      <w:numFmt w:val="decimal"/>
      <w:lvlText w:val=""/>
      <w:lvlJc w:val="left"/>
    </w:lvl>
    <w:lvl w:ilvl="6" w:tplc="0C0A0001">
      <w:numFmt w:val="decimal"/>
      <w:lvlText w:val=""/>
      <w:lvlJc w:val="left"/>
    </w:lvl>
    <w:lvl w:ilvl="7" w:tplc="0C0A0003">
      <w:numFmt w:val="decimal"/>
      <w:lvlText w:val=""/>
      <w:lvlJc w:val="left"/>
    </w:lvl>
    <w:lvl w:ilvl="8" w:tplc="0C0A0005">
      <w:numFmt w:val="decimal"/>
      <w:lvlText w:val=""/>
      <w:lvlJc w:val="left"/>
    </w:lvl>
  </w:abstractNum>
  <w:abstractNum w:abstractNumId="41" w15:restartNumberingAfterBreak="0">
    <w:nsid w:val="67B97856"/>
    <w:multiLevelType w:val="hybridMultilevel"/>
    <w:tmpl w:val="83D622EA"/>
    <w:lvl w:ilvl="0" w:tplc="340A000F">
      <w:numFmt w:val="decimal"/>
      <w:lvlText w:val=""/>
      <w:lvlJc w:val="left"/>
    </w:lvl>
    <w:lvl w:ilvl="1" w:tplc="340A0003">
      <w:numFmt w:val="decimal"/>
      <w:lvlText w:val=""/>
      <w:lvlJc w:val="left"/>
    </w:lvl>
    <w:lvl w:ilvl="2" w:tplc="F6EC7E9E">
      <w:numFmt w:val="decimal"/>
      <w:lvlText w:val=""/>
      <w:lvlJc w:val="left"/>
    </w:lvl>
    <w:lvl w:ilvl="3" w:tplc="340A0001">
      <w:numFmt w:val="decimal"/>
      <w:lvlText w:val=""/>
      <w:lvlJc w:val="left"/>
    </w:lvl>
    <w:lvl w:ilvl="4" w:tplc="340A0003">
      <w:numFmt w:val="decimal"/>
      <w:lvlText w:val=""/>
      <w:lvlJc w:val="left"/>
    </w:lvl>
    <w:lvl w:ilvl="5" w:tplc="340A0005">
      <w:numFmt w:val="decimal"/>
      <w:lvlText w:val=""/>
      <w:lvlJc w:val="left"/>
    </w:lvl>
    <w:lvl w:ilvl="6" w:tplc="340A0001">
      <w:numFmt w:val="decimal"/>
      <w:lvlText w:val=""/>
      <w:lvlJc w:val="left"/>
    </w:lvl>
    <w:lvl w:ilvl="7" w:tplc="340A0003">
      <w:numFmt w:val="decimal"/>
      <w:lvlText w:val=""/>
      <w:lvlJc w:val="left"/>
    </w:lvl>
    <w:lvl w:ilvl="8" w:tplc="340A0005">
      <w:numFmt w:val="decimal"/>
      <w:lvlText w:val=""/>
      <w:lvlJc w:val="left"/>
    </w:lvl>
  </w:abstractNum>
  <w:abstractNum w:abstractNumId="42" w15:restartNumberingAfterBreak="0">
    <w:nsid w:val="6AFA35CA"/>
    <w:multiLevelType w:val="hybridMultilevel"/>
    <w:tmpl w:val="7C7CFD7A"/>
    <w:lvl w:ilvl="0" w:tplc="04090001">
      <w:numFmt w:val="decimal"/>
      <w:lvlText w:val=""/>
      <w:lvlJc w:val="left"/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decimal"/>
      <w:lvlText w:val=""/>
      <w:lvlJc w:val="left"/>
    </w:lvl>
    <w:lvl w:ilvl="4" w:tplc="04090003">
      <w:numFmt w:val="decimal"/>
      <w:lvlText w:val=""/>
      <w:lvlJc w:val="left"/>
    </w:lvl>
    <w:lvl w:ilvl="5" w:tplc="04090005">
      <w:numFmt w:val="decimal"/>
      <w:lvlText w:val=""/>
      <w:lvlJc w:val="left"/>
    </w:lvl>
    <w:lvl w:ilvl="6" w:tplc="04090001">
      <w:numFmt w:val="decimal"/>
      <w:lvlText w:val=""/>
      <w:lvlJc w:val="left"/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abstractNum w:abstractNumId="43" w15:restartNumberingAfterBreak="0">
    <w:nsid w:val="6F573B24"/>
    <w:multiLevelType w:val="hybridMultilevel"/>
    <w:tmpl w:val="14AC47CC"/>
    <w:lvl w:ilvl="0" w:tplc="04090001">
      <w:numFmt w:val="decimal"/>
      <w:lvlText w:val=""/>
      <w:lvlJc w:val="left"/>
    </w:lvl>
    <w:lvl w:ilvl="1" w:tplc="04090003">
      <w:numFmt w:val="decimal"/>
      <w:lvlText w:val=""/>
      <w:lvlJc w:val="left"/>
    </w:lvl>
    <w:lvl w:ilvl="2" w:tplc="04090005">
      <w:numFmt w:val="decimal"/>
      <w:lvlText w:val=""/>
      <w:lvlJc w:val="left"/>
    </w:lvl>
    <w:lvl w:ilvl="3" w:tplc="04090001">
      <w:numFmt w:val="decimal"/>
      <w:lvlText w:val=""/>
      <w:lvlJc w:val="left"/>
    </w:lvl>
    <w:lvl w:ilvl="4" w:tplc="04090003">
      <w:numFmt w:val="decimal"/>
      <w:lvlText w:val=""/>
      <w:lvlJc w:val="left"/>
    </w:lvl>
    <w:lvl w:ilvl="5" w:tplc="04090005">
      <w:numFmt w:val="decimal"/>
      <w:lvlText w:val=""/>
      <w:lvlJc w:val="left"/>
    </w:lvl>
    <w:lvl w:ilvl="6" w:tplc="04090001">
      <w:numFmt w:val="decimal"/>
      <w:lvlText w:val=""/>
      <w:lvlJc w:val="left"/>
    </w:lvl>
    <w:lvl w:ilvl="7" w:tplc="04090003">
      <w:numFmt w:val="decimal"/>
      <w:lvlText w:val=""/>
      <w:lvlJc w:val="left"/>
    </w:lvl>
    <w:lvl w:ilvl="8" w:tplc="04090005">
      <w:numFmt w:val="decimal"/>
      <w:lvlText w:val=""/>
      <w:lvlJc w:val="left"/>
    </w:lvl>
  </w:abstractNum>
  <w:abstractNum w:abstractNumId="44" w15:restartNumberingAfterBreak="0">
    <w:nsid w:val="705F3232"/>
    <w:multiLevelType w:val="hybridMultilevel"/>
    <w:tmpl w:val="E4648F1A"/>
    <w:lvl w:ilvl="0" w:tplc="340A0001">
      <w:numFmt w:val="decimal"/>
      <w:lvlText w:val=""/>
      <w:lvlJc w:val="left"/>
    </w:lvl>
    <w:lvl w:ilvl="1" w:tplc="340A0003">
      <w:numFmt w:val="decimal"/>
      <w:lvlText w:val=""/>
      <w:lvlJc w:val="left"/>
    </w:lvl>
    <w:lvl w:ilvl="2" w:tplc="340A0005">
      <w:numFmt w:val="decimal"/>
      <w:lvlText w:val=""/>
      <w:lvlJc w:val="left"/>
    </w:lvl>
    <w:lvl w:ilvl="3" w:tplc="340A0001">
      <w:numFmt w:val="decimal"/>
      <w:lvlText w:val=""/>
      <w:lvlJc w:val="left"/>
    </w:lvl>
    <w:lvl w:ilvl="4" w:tplc="340A0003">
      <w:numFmt w:val="decimal"/>
      <w:lvlText w:val=""/>
      <w:lvlJc w:val="left"/>
    </w:lvl>
    <w:lvl w:ilvl="5" w:tplc="340A0005">
      <w:numFmt w:val="decimal"/>
      <w:lvlText w:val=""/>
      <w:lvlJc w:val="left"/>
    </w:lvl>
    <w:lvl w:ilvl="6" w:tplc="340A0001">
      <w:numFmt w:val="decimal"/>
      <w:lvlText w:val=""/>
      <w:lvlJc w:val="left"/>
    </w:lvl>
    <w:lvl w:ilvl="7" w:tplc="340A0003">
      <w:numFmt w:val="decimal"/>
      <w:lvlText w:val=""/>
      <w:lvlJc w:val="left"/>
    </w:lvl>
    <w:lvl w:ilvl="8" w:tplc="340A0005">
      <w:numFmt w:val="decimal"/>
      <w:lvlText w:val=""/>
      <w:lvlJc w:val="left"/>
    </w:lvl>
  </w:abstractNum>
  <w:abstractNum w:abstractNumId="45" w15:restartNumberingAfterBreak="0">
    <w:nsid w:val="72784206"/>
    <w:multiLevelType w:val="hybridMultilevel"/>
    <w:tmpl w:val="2AE87BA0"/>
    <w:lvl w:ilvl="0" w:tplc="04090013">
      <w:numFmt w:val="decimal"/>
      <w:lvlText w:val=""/>
      <w:lvlJc w:val="left"/>
    </w:lvl>
    <w:lvl w:ilvl="1" w:tplc="04090019">
      <w:numFmt w:val="decimal"/>
      <w:lvlText w:val=""/>
      <w:lvlJc w:val="left"/>
    </w:lvl>
    <w:lvl w:ilvl="2" w:tplc="0409001B">
      <w:numFmt w:val="decimal"/>
      <w:lvlText w:val=""/>
      <w:lvlJc w:val="left"/>
    </w:lvl>
    <w:lvl w:ilvl="3" w:tplc="0409000F">
      <w:numFmt w:val="decimal"/>
      <w:lvlText w:val=""/>
      <w:lvlJc w:val="left"/>
    </w:lvl>
    <w:lvl w:ilvl="4" w:tplc="04090019">
      <w:numFmt w:val="decimal"/>
      <w:lvlText w:val=""/>
      <w:lvlJc w:val="left"/>
    </w:lvl>
    <w:lvl w:ilvl="5" w:tplc="0409001B">
      <w:numFmt w:val="decimal"/>
      <w:lvlText w:val=""/>
      <w:lvlJc w:val="left"/>
    </w:lvl>
    <w:lvl w:ilvl="6" w:tplc="0409000F">
      <w:numFmt w:val="decimal"/>
      <w:lvlText w:val=""/>
      <w:lvlJc w:val="left"/>
    </w:lvl>
    <w:lvl w:ilvl="7" w:tplc="04090019">
      <w:numFmt w:val="decimal"/>
      <w:lvlText w:val=""/>
      <w:lvlJc w:val="left"/>
    </w:lvl>
    <w:lvl w:ilvl="8" w:tplc="0409001B">
      <w:numFmt w:val="decimal"/>
      <w:lvlText w:val=""/>
      <w:lvlJc w:val="left"/>
    </w:lvl>
  </w:abstractNum>
  <w:abstractNum w:abstractNumId="46" w15:restartNumberingAfterBreak="0">
    <w:nsid w:val="7F830A45"/>
    <w:multiLevelType w:val="hybridMultilevel"/>
    <w:tmpl w:val="3F90EAE4"/>
    <w:lvl w:ilvl="0" w:tplc="0409000F">
      <w:numFmt w:val="decimal"/>
      <w:lvlText w:val=""/>
      <w:lvlJc w:val="left"/>
    </w:lvl>
    <w:lvl w:ilvl="1" w:tplc="04090019">
      <w:numFmt w:val="decimal"/>
      <w:lvlText w:val=""/>
      <w:lvlJc w:val="left"/>
    </w:lvl>
    <w:lvl w:ilvl="2" w:tplc="0409001B">
      <w:numFmt w:val="decimal"/>
      <w:lvlText w:val=""/>
      <w:lvlJc w:val="left"/>
    </w:lvl>
    <w:lvl w:ilvl="3" w:tplc="0409000F">
      <w:numFmt w:val="decimal"/>
      <w:lvlText w:val=""/>
      <w:lvlJc w:val="left"/>
    </w:lvl>
    <w:lvl w:ilvl="4" w:tplc="04090019">
      <w:numFmt w:val="decimal"/>
      <w:lvlText w:val=""/>
      <w:lvlJc w:val="left"/>
    </w:lvl>
    <w:lvl w:ilvl="5" w:tplc="0409001B">
      <w:numFmt w:val="decimal"/>
      <w:lvlText w:val=""/>
      <w:lvlJc w:val="left"/>
    </w:lvl>
    <w:lvl w:ilvl="6" w:tplc="0409000F">
      <w:numFmt w:val="decimal"/>
      <w:lvlText w:val=""/>
      <w:lvlJc w:val="left"/>
    </w:lvl>
    <w:lvl w:ilvl="7" w:tplc="04090019">
      <w:numFmt w:val="decimal"/>
      <w:lvlText w:val=""/>
      <w:lvlJc w:val="left"/>
    </w:lvl>
    <w:lvl w:ilvl="8" w:tplc="0409001B">
      <w:numFmt w:val="decimal"/>
      <w:lvlText w:val=""/>
      <w:lvlJc w:val="left"/>
    </w:lvl>
  </w:abstractNum>
  <w:num w:numId="1" w16cid:durableId="619997835">
    <w:abstractNumId w:val="23"/>
  </w:num>
  <w:num w:numId="2" w16cid:durableId="703864513">
    <w:abstractNumId w:val="31"/>
  </w:num>
  <w:num w:numId="3" w16cid:durableId="1455441283">
    <w:abstractNumId w:val="26"/>
  </w:num>
  <w:num w:numId="4" w16cid:durableId="1362394216">
    <w:abstractNumId w:val="42"/>
  </w:num>
  <w:num w:numId="5" w16cid:durableId="902788812">
    <w:abstractNumId w:val="19"/>
  </w:num>
  <w:num w:numId="6" w16cid:durableId="696543416">
    <w:abstractNumId w:val="20"/>
  </w:num>
  <w:num w:numId="7" w16cid:durableId="179514661">
    <w:abstractNumId w:val="43"/>
  </w:num>
  <w:num w:numId="8" w16cid:durableId="1388993743">
    <w:abstractNumId w:val="30"/>
  </w:num>
  <w:num w:numId="9" w16cid:durableId="1601646851">
    <w:abstractNumId w:val="7"/>
  </w:num>
  <w:num w:numId="10" w16cid:durableId="1619797313">
    <w:abstractNumId w:val="9"/>
  </w:num>
  <w:num w:numId="11" w16cid:durableId="262223276">
    <w:abstractNumId w:val="46"/>
  </w:num>
  <w:num w:numId="12" w16cid:durableId="558370930">
    <w:abstractNumId w:val="5"/>
  </w:num>
  <w:num w:numId="13" w16cid:durableId="835002475">
    <w:abstractNumId w:val="35"/>
  </w:num>
  <w:num w:numId="14" w16cid:durableId="887495239">
    <w:abstractNumId w:val="33"/>
  </w:num>
  <w:num w:numId="15" w16cid:durableId="24985150">
    <w:abstractNumId w:val="38"/>
  </w:num>
  <w:num w:numId="16" w16cid:durableId="1284073306">
    <w:abstractNumId w:val="25"/>
  </w:num>
  <w:num w:numId="17" w16cid:durableId="1359813457">
    <w:abstractNumId w:val="27"/>
  </w:num>
  <w:num w:numId="18" w16cid:durableId="1439913416">
    <w:abstractNumId w:val="24"/>
  </w:num>
  <w:num w:numId="19" w16cid:durableId="1681201451">
    <w:abstractNumId w:val="28"/>
  </w:num>
  <w:num w:numId="20" w16cid:durableId="819462644">
    <w:abstractNumId w:val="14"/>
  </w:num>
  <w:num w:numId="21" w16cid:durableId="435298329">
    <w:abstractNumId w:val="10"/>
  </w:num>
  <w:num w:numId="22" w16cid:durableId="308363562">
    <w:abstractNumId w:val="16"/>
  </w:num>
  <w:num w:numId="23" w16cid:durableId="1344625972">
    <w:abstractNumId w:val="39"/>
  </w:num>
  <w:num w:numId="24" w16cid:durableId="1673068600">
    <w:abstractNumId w:val="13"/>
  </w:num>
  <w:num w:numId="25" w16cid:durableId="284579549">
    <w:abstractNumId w:val="22"/>
  </w:num>
  <w:num w:numId="26" w16cid:durableId="1294948374">
    <w:abstractNumId w:val="3"/>
  </w:num>
  <w:num w:numId="27" w16cid:durableId="80375317">
    <w:abstractNumId w:val="40"/>
  </w:num>
  <w:num w:numId="28" w16cid:durableId="527252914">
    <w:abstractNumId w:val="15"/>
  </w:num>
  <w:num w:numId="29" w16cid:durableId="508064056">
    <w:abstractNumId w:val="0"/>
  </w:num>
  <w:num w:numId="30" w16cid:durableId="1189681992">
    <w:abstractNumId w:val="37"/>
  </w:num>
  <w:num w:numId="31" w16cid:durableId="44449231">
    <w:abstractNumId w:val="45"/>
  </w:num>
  <w:num w:numId="32" w16cid:durableId="991252968">
    <w:abstractNumId w:val="4"/>
  </w:num>
  <w:num w:numId="33" w16cid:durableId="1676684392">
    <w:abstractNumId w:val="32"/>
  </w:num>
  <w:num w:numId="34" w16cid:durableId="508255246">
    <w:abstractNumId w:val="36"/>
  </w:num>
  <w:num w:numId="35" w16cid:durableId="712578593">
    <w:abstractNumId w:val="21"/>
  </w:num>
  <w:num w:numId="36" w16cid:durableId="550266453">
    <w:abstractNumId w:val="6"/>
  </w:num>
  <w:num w:numId="37" w16cid:durableId="798231947">
    <w:abstractNumId w:val="29"/>
  </w:num>
  <w:num w:numId="38" w16cid:durableId="578366696">
    <w:abstractNumId w:val="44"/>
  </w:num>
  <w:num w:numId="39" w16cid:durableId="1587424961">
    <w:abstractNumId w:val="41"/>
  </w:num>
  <w:num w:numId="40" w16cid:durableId="13004015">
    <w:abstractNumId w:val="18"/>
  </w:num>
  <w:num w:numId="41" w16cid:durableId="123550941">
    <w:abstractNumId w:val="2"/>
  </w:num>
  <w:num w:numId="42" w16cid:durableId="405762696">
    <w:abstractNumId w:val="12"/>
  </w:num>
  <w:num w:numId="43" w16cid:durableId="1093630177">
    <w:abstractNumId w:val="8"/>
  </w:num>
  <w:num w:numId="44" w16cid:durableId="566459837">
    <w:abstractNumId w:val="11"/>
  </w:num>
  <w:num w:numId="45" w16cid:durableId="1856067035">
    <w:abstractNumId w:val="1"/>
  </w:num>
  <w:num w:numId="46" w16cid:durableId="651645068">
    <w:abstractNumId w:val="17"/>
  </w:num>
  <w:num w:numId="47" w16cid:durableId="204341874">
    <w:abstractNumId w:val="3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201" w:allStyles="1" w:customStyles="0" w:latentStyles="0" w:stylesInUse="0" w:headingStyles="0" w:numberingStyles="0" w:tableStyles="0" w:directFormattingOnRuns="0" w:directFormattingOnParagraphs="1" w:directFormattingOnNumbering="0" w:directFormattingOnTables="0" w:clearFormatting="1" w:top3HeadingStyles="1" w:visibleStyles="0" w:alternateStyleNames="0"/>
  <w:stylePaneSortMethod w:val="0003"/>
  <w:defaultTabStop w:val="1304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8CE"/>
    <w:rsid w:val="00001635"/>
    <w:rsid w:val="00001763"/>
    <w:rsid w:val="00001E3F"/>
    <w:rsid w:val="00004B3E"/>
    <w:rsid w:val="00005FBE"/>
    <w:rsid w:val="00010238"/>
    <w:rsid w:val="0001057B"/>
    <w:rsid w:val="000106A2"/>
    <w:rsid w:val="0001353C"/>
    <w:rsid w:val="0001447B"/>
    <w:rsid w:val="00015D52"/>
    <w:rsid w:val="0001612C"/>
    <w:rsid w:val="0001697A"/>
    <w:rsid w:val="00016BD4"/>
    <w:rsid w:val="00016F89"/>
    <w:rsid w:val="00020628"/>
    <w:rsid w:val="0002145F"/>
    <w:rsid w:val="00021704"/>
    <w:rsid w:val="00021DD9"/>
    <w:rsid w:val="00022003"/>
    <w:rsid w:val="000222AA"/>
    <w:rsid w:val="000238CB"/>
    <w:rsid w:val="00023D41"/>
    <w:rsid w:val="00023DFE"/>
    <w:rsid w:val="00023FAE"/>
    <w:rsid w:val="0002439D"/>
    <w:rsid w:val="000260E1"/>
    <w:rsid w:val="00026AE9"/>
    <w:rsid w:val="00027069"/>
    <w:rsid w:val="00027376"/>
    <w:rsid w:val="00027A2B"/>
    <w:rsid w:val="000307E5"/>
    <w:rsid w:val="000316F2"/>
    <w:rsid w:val="000328FB"/>
    <w:rsid w:val="00033ADC"/>
    <w:rsid w:val="0003618C"/>
    <w:rsid w:val="00036D29"/>
    <w:rsid w:val="00037606"/>
    <w:rsid w:val="00041E89"/>
    <w:rsid w:val="000428F2"/>
    <w:rsid w:val="00042DED"/>
    <w:rsid w:val="00043D75"/>
    <w:rsid w:val="00044F2E"/>
    <w:rsid w:val="0004529D"/>
    <w:rsid w:val="000459A0"/>
    <w:rsid w:val="0004694C"/>
    <w:rsid w:val="00046B6F"/>
    <w:rsid w:val="0005072B"/>
    <w:rsid w:val="00051F3D"/>
    <w:rsid w:val="000537A7"/>
    <w:rsid w:val="00053DBA"/>
    <w:rsid w:val="000546E4"/>
    <w:rsid w:val="00055791"/>
    <w:rsid w:val="0005644D"/>
    <w:rsid w:val="000576E0"/>
    <w:rsid w:val="000578CF"/>
    <w:rsid w:val="00061640"/>
    <w:rsid w:val="000620F3"/>
    <w:rsid w:val="000625BD"/>
    <w:rsid w:val="000632F4"/>
    <w:rsid w:val="000644B2"/>
    <w:rsid w:val="0006466D"/>
    <w:rsid w:val="0006518C"/>
    <w:rsid w:val="00065939"/>
    <w:rsid w:val="000679E6"/>
    <w:rsid w:val="000679E7"/>
    <w:rsid w:val="00070C12"/>
    <w:rsid w:val="000717E5"/>
    <w:rsid w:val="00071F56"/>
    <w:rsid w:val="00072883"/>
    <w:rsid w:val="00072E96"/>
    <w:rsid w:val="00073F05"/>
    <w:rsid w:val="0007482D"/>
    <w:rsid w:val="00075D5E"/>
    <w:rsid w:val="00076DEB"/>
    <w:rsid w:val="00080555"/>
    <w:rsid w:val="00080EE0"/>
    <w:rsid w:val="000826E7"/>
    <w:rsid w:val="000829DE"/>
    <w:rsid w:val="00082E5E"/>
    <w:rsid w:val="000842C8"/>
    <w:rsid w:val="00090E81"/>
    <w:rsid w:val="00091047"/>
    <w:rsid w:val="000919F7"/>
    <w:rsid w:val="000924E4"/>
    <w:rsid w:val="000945E8"/>
    <w:rsid w:val="00094A0A"/>
    <w:rsid w:val="00095310"/>
    <w:rsid w:val="00095C5D"/>
    <w:rsid w:val="00095D52"/>
    <w:rsid w:val="00095ED5"/>
    <w:rsid w:val="00096D5C"/>
    <w:rsid w:val="0009761B"/>
    <w:rsid w:val="000A12C4"/>
    <w:rsid w:val="000A1454"/>
    <w:rsid w:val="000A1BA7"/>
    <w:rsid w:val="000A2916"/>
    <w:rsid w:val="000A542B"/>
    <w:rsid w:val="000A74EC"/>
    <w:rsid w:val="000A75D6"/>
    <w:rsid w:val="000A7ABF"/>
    <w:rsid w:val="000B1F4C"/>
    <w:rsid w:val="000B2778"/>
    <w:rsid w:val="000B2D82"/>
    <w:rsid w:val="000B3781"/>
    <w:rsid w:val="000B399A"/>
    <w:rsid w:val="000B4538"/>
    <w:rsid w:val="000B49C6"/>
    <w:rsid w:val="000B5A30"/>
    <w:rsid w:val="000B6641"/>
    <w:rsid w:val="000C0041"/>
    <w:rsid w:val="000C0CA6"/>
    <w:rsid w:val="000C149E"/>
    <w:rsid w:val="000C16D5"/>
    <w:rsid w:val="000C2D3A"/>
    <w:rsid w:val="000C3F67"/>
    <w:rsid w:val="000C7B8D"/>
    <w:rsid w:val="000D1413"/>
    <w:rsid w:val="000D39D7"/>
    <w:rsid w:val="000D47C8"/>
    <w:rsid w:val="000D4B13"/>
    <w:rsid w:val="000D4BEE"/>
    <w:rsid w:val="000D629E"/>
    <w:rsid w:val="000D65D0"/>
    <w:rsid w:val="000D65E5"/>
    <w:rsid w:val="000D70E2"/>
    <w:rsid w:val="000E1AE0"/>
    <w:rsid w:val="000E2433"/>
    <w:rsid w:val="000E3521"/>
    <w:rsid w:val="000E4211"/>
    <w:rsid w:val="000E5160"/>
    <w:rsid w:val="000E5F0A"/>
    <w:rsid w:val="000E6573"/>
    <w:rsid w:val="000E6A7A"/>
    <w:rsid w:val="000F01A5"/>
    <w:rsid w:val="000F0700"/>
    <w:rsid w:val="000F2ABC"/>
    <w:rsid w:val="000F3294"/>
    <w:rsid w:val="000F44AC"/>
    <w:rsid w:val="000F50DD"/>
    <w:rsid w:val="000F7414"/>
    <w:rsid w:val="000F754F"/>
    <w:rsid w:val="00100378"/>
    <w:rsid w:val="00100466"/>
    <w:rsid w:val="0010081C"/>
    <w:rsid w:val="00100EC8"/>
    <w:rsid w:val="0010145F"/>
    <w:rsid w:val="001028C2"/>
    <w:rsid w:val="001030EA"/>
    <w:rsid w:val="001047A9"/>
    <w:rsid w:val="001054F2"/>
    <w:rsid w:val="00106651"/>
    <w:rsid w:val="00110070"/>
    <w:rsid w:val="0011042E"/>
    <w:rsid w:val="001104F3"/>
    <w:rsid w:val="00110848"/>
    <w:rsid w:val="00111739"/>
    <w:rsid w:val="00111E1D"/>
    <w:rsid w:val="00112EE8"/>
    <w:rsid w:val="00113204"/>
    <w:rsid w:val="00113617"/>
    <w:rsid w:val="00113718"/>
    <w:rsid w:val="00114093"/>
    <w:rsid w:val="001140F6"/>
    <w:rsid w:val="001143F5"/>
    <w:rsid w:val="00114EA4"/>
    <w:rsid w:val="00114F8D"/>
    <w:rsid w:val="001166A3"/>
    <w:rsid w:val="00116E0F"/>
    <w:rsid w:val="00120605"/>
    <w:rsid w:val="00120A82"/>
    <w:rsid w:val="00121803"/>
    <w:rsid w:val="001223A9"/>
    <w:rsid w:val="001228B0"/>
    <w:rsid w:val="0012290B"/>
    <w:rsid w:val="00122AB5"/>
    <w:rsid w:val="001244C8"/>
    <w:rsid w:val="00125943"/>
    <w:rsid w:val="0012619C"/>
    <w:rsid w:val="001268BF"/>
    <w:rsid w:val="00126AE7"/>
    <w:rsid w:val="00127E02"/>
    <w:rsid w:val="00130F79"/>
    <w:rsid w:val="00130F9C"/>
    <w:rsid w:val="00133A04"/>
    <w:rsid w:val="00134915"/>
    <w:rsid w:val="00134CFF"/>
    <w:rsid w:val="001355FC"/>
    <w:rsid w:val="001356FB"/>
    <w:rsid w:val="0013647F"/>
    <w:rsid w:val="001407F2"/>
    <w:rsid w:val="00141054"/>
    <w:rsid w:val="00141061"/>
    <w:rsid w:val="00141578"/>
    <w:rsid w:val="00141C20"/>
    <w:rsid w:val="0014280E"/>
    <w:rsid w:val="00142DBC"/>
    <w:rsid w:val="001436B3"/>
    <w:rsid w:val="001437DE"/>
    <w:rsid w:val="0014459D"/>
    <w:rsid w:val="0014599E"/>
    <w:rsid w:val="00151137"/>
    <w:rsid w:val="00154560"/>
    <w:rsid w:val="00154D9C"/>
    <w:rsid w:val="00160105"/>
    <w:rsid w:val="001612A6"/>
    <w:rsid w:val="001618CD"/>
    <w:rsid w:val="001637DA"/>
    <w:rsid w:val="00163EEB"/>
    <w:rsid w:val="00164480"/>
    <w:rsid w:val="00165B18"/>
    <w:rsid w:val="001660CF"/>
    <w:rsid w:val="0017060C"/>
    <w:rsid w:val="001727C8"/>
    <w:rsid w:val="00175167"/>
    <w:rsid w:val="00175225"/>
    <w:rsid w:val="001778BE"/>
    <w:rsid w:val="00180012"/>
    <w:rsid w:val="0018057F"/>
    <w:rsid w:val="001814AF"/>
    <w:rsid w:val="00181576"/>
    <w:rsid w:val="00181E97"/>
    <w:rsid w:val="00182506"/>
    <w:rsid w:val="00182BC9"/>
    <w:rsid w:val="001841F8"/>
    <w:rsid w:val="00186BFF"/>
    <w:rsid w:val="001904B4"/>
    <w:rsid w:val="001907DA"/>
    <w:rsid w:val="00191067"/>
    <w:rsid w:val="00191EE6"/>
    <w:rsid w:val="00192A34"/>
    <w:rsid w:val="00192F9E"/>
    <w:rsid w:val="00193F65"/>
    <w:rsid w:val="00197504"/>
    <w:rsid w:val="00197A39"/>
    <w:rsid w:val="001A00F7"/>
    <w:rsid w:val="001A13DE"/>
    <w:rsid w:val="001A156A"/>
    <w:rsid w:val="001A16BC"/>
    <w:rsid w:val="001A2247"/>
    <w:rsid w:val="001A2641"/>
    <w:rsid w:val="001A2A64"/>
    <w:rsid w:val="001A4DDC"/>
    <w:rsid w:val="001A6F52"/>
    <w:rsid w:val="001B0013"/>
    <w:rsid w:val="001B031C"/>
    <w:rsid w:val="001B0CF1"/>
    <w:rsid w:val="001B24DD"/>
    <w:rsid w:val="001B3739"/>
    <w:rsid w:val="001B3A54"/>
    <w:rsid w:val="001B4E2A"/>
    <w:rsid w:val="001B505E"/>
    <w:rsid w:val="001B50CB"/>
    <w:rsid w:val="001B5D8E"/>
    <w:rsid w:val="001B7368"/>
    <w:rsid w:val="001B7895"/>
    <w:rsid w:val="001C03F8"/>
    <w:rsid w:val="001C13ED"/>
    <w:rsid w:val="001C3251"/>
    <w:rsid w:val="001C3E81"/>
    <w:rsid w:val="001C7461"/>
    <w:rsid w:val="001C74C0"/>
    <w:rsid w:val="001C7602"/>
    <w:rsid w:val="001D0619"/>
    <w:rsid w:val="001D0FC5"/>
    <w:rsid w:val="001D16B2"/>
    <w:rsid w:val="001D2689"/>
    <w:rsid w:val="001D5721"/>
    <w:rsid w:val="001E00F7"/>
    <w:rsid w:val="001E0FF6"/>
    <w:rsid w:val="001E13AD"/>
    <w:rsid w:val="001E2D25"/>
    <w:rsid w:val="001E43AE"/>
    <w:rsid w:val="001E44C7"/>
    <w:rsid w:val="001E50B5"/>
    <w:rsid w:val="001E5309"/>
    <w:rsid w:val="001E59B3"/>
    <w:rsid w:val="001E6A54"/>
    <w:rsid w:val="001E6C1C"/>
    <w:rsid w:val="001E7016"/>
    <w:rsid w:val="001F2A06"/>
    <w:rsid w:val="001F380F"/>
    <w:rsid w:val="001F5F57"/>
    <w:rsid w:val="001F6377"/>
    <w:rsid w:val="001F6785"/>
    <w:rsid w:val="00200134"/>
    <w:rsid w:val="0020113A"/>
    <w:rsid w:val="00201F4C"/>
    <w:rsid w:val="00203511"/>
    <w:rsid w:val="00203BB5"/>
    <w:rsid w:val="00204234"/>
    <w:rsid w:val="00206308"/>
    <w:rsid w:val="002068F0"/>
    <w:rsid w:val="002074AF"/>
    <w:rsid w:val="00207BA8"/>
    <w:rsid w:val="0021000A"/>
    <w:rsid w:val="002100BD"/>
    <w:rsid w:val="00210B65"/>
    <w:rsid w:val="002116C4"/>
    <w:rsid w:val="00212749"/>
    <w:rsid w:val="00212F14"/>
    <w:rsid w:val="002135D4"/>
    <w:rsid w:val="0021407F"/>
    <w:rsid w:val="00214CF9"/>
    <w:rsid w:val="00216D81"/>
    <w:rsid w:val="00217919"/>
    <w:rsid w:val="00223B70"/>
    <w:rsid w:val="00224EBA"/>
    <w:rsid w:val="00226C62"/>
    <w:rsid w:val="00226CC1"/>
    <w:rsid w:val="00227EBA"/>
    <w:rsid w:val="0023217A"/>
    <w:rsid w:val="002322E6"/>
    <w:rsid w:val="002331E0"/>
    <w:rsid w:val="00233558"/>
    <w:rsid w:val="0023480E"/>
    <w:rsid w:val="00234EDE"/>
    <w:rsid w:val="00235BA3"/>
    <w:rsid w:val="0023626F"/>
    <w:rsid w:val="00237955"/>
    <w:rsid w:val="00242C08"/>
    <w:rsid w:val="00246378"/>
    <w:rsid w:val="0024776F"/>
    <w:rsid w:val="002502AB"/>
    <w:rsid w:val="0025060D"/>
    <w:rsid w:val="00251CE3"/>
    <w:rsid w:val="00251E31"/>
    <w:rsid w:val="002546F4"/>
    <w:rsid w:val="0025474A"/>
    <w:rsid w:val="0025493E"/>
    <w:rsid w:val="00256BA6"/>
    <w:rsid w:val="0026055D"/>
    <w:rsid w:val="002609F9"/>
    <w:rsid w:val="00260A97"/>
    <w:rsid w:val="0026115F"/>
    <w:rsid w:val="00263C85"/>
    <w:rsid w:val="00264FD8"/>
    <w:rsid w:val="00264FE2"/>
    <w:rsid w:val="00265A43"/>
    <w:rsid w:val="002662B8"/>
    <w:rsid w:val="002664A2"/>
    <w:rsid w:val="002670AF"/>
    <w:rsid w:val="00267652"/>
    <w:rsid w:val="002712BA"/>
    <w:rsid w:val="00271456"/>
    <w:rsid w:val="00271C12"/>
    <w:rsid w:val="00274131"/>
    <w:rsid w:val="002749CE"/>
    <w:rsid w:val="00275424"/>
    <w:rsid w:val="002763D2"/>
    <w:rsid w:val="0027661B"/>
    <w:rsid w:val="00277AA9"/>
    <w:rsid w:val="00277B61"/>
    <w:rsid w:val="002810E0"/>
    <w:rsid w:val="00282317"/>
    <w:rsid w:val="0028390D"/>
    <w:rsid w:val="00284CD9"/>
    <w:rsid w:val="0028691C"/>
    <w:rsid w:val="002916C2"/>
    <w:rsid w:val="002933E0"/>
    <w:rsid w:val="00295AB6"/>
    <w:rsid w:val="00297BA3"/>
    <w:rsid w:val="002A0161"/>
    <w:rsid w:val="002A1DFC"/>
    <w:rsid w:val="002A1F7D"/>
    <w:rsid w:val="002A44B3"/>
    <w:rsid w:val="002A45F5"/>
    <w:rsid w:val="002A511F"/>
    <w:rsid w:val="002A5D01"/>
    <w:rsid w:val="002A6911"/>
    <w:rsid w:val="002A6F03"/>
    <w:rsid w:val="002A7E6F"/>
    <w:rsid w:val="002B1770"/>
    <w:rsid w:val="002B2C72"/>
    <w:rsid w:val="002B3775"/>
    <w:rsid w:val="002B409D"/>
    <w:rsid w:val="002B4A8D"/>
    <w:rsid w:val="002B5028"/>
    <w:rsid w:val="002B50A4"/>
    <w:rsid w:val="002B51AB"/>
    <w:rsid w:val="002B5382"/>
    <w:rsid w:val="002B5AD4"/>
    <w:rsid w:val="002B6D63"/>
    <w:rsid w:val="002B76A4"/>
    <w:rsid w:val="002B7948"/>
    <w:rsid w:val="002B7D00"/>
    <w:rsid w:val="002C0350"/>
    <w:rsid w:val="002C1512"/>
    <w:rsid w:val="002C1AAD"/>
    <w:rsid w:val="002C2776"/>
    <w:rsid w:val="002C317B"/>
    <w:rsid w:val="002C509D"/>
    <w:rsid w:val="002C54F6"/>
    <w:rsid w:val="002C5DC5"/>
    <w:rsid w:val="002C6C45"/>
    <w:rsid w:val="002C7FC0"/>
    <w:rsid w:val="002D1FA2"/>
    <w:rsid w:val="002D281D"/>
    <w:rsid w:val="002D2B9E"/>
    <w:rsid w:val="002D4487"/>
    <w:rsid w:val="002D564A"/>
    <w:rsid w:val="002D6F53"/>
    <w:rsid w:val="002D714C"/>
    <w:rsid w:val="002D7927"/>
    <w:rsid w:val="002E0736"/>
    <w:rsid w:val="002E186A"/>
    <w:rsid w:val="002E239F"/>
    <w:rsid w:val="002E2A26"/>
    <w:rsid w:val="002E3F41"/>
    <w:rsid w:val="002E4198"/>
    <w:rsid w:val="002E4A15"/>
    <w:rsid w:val="002F1B5D"/>
    <w:rsid w:val="002F2DB6"/>
    <w:rsid w:val="002F369C"/>
    <w:rsid w:val="002F3835"/>
    <w:rsid w:val="002F58A2"/>
    <w:rsid w:val="002F5FA8"/>
    <w:rsid w:val="002F6BDF"/>
    <w:rsid w:val="003024CA"/>
    <w:rsid w:val="00302C8C"/>
    <w:rsid w:val="00304827"/>
    <w:rsid w:val="00306E73"/>
    <w:rsid w:val="00310099"/>
    <w:rsid w:val="00310D03"/>
    <w:rsid w:val="00310DFA"/>
    <w:rsid w:val="00311104"/>
    <w:rsid w:val="003112BF"/>
    <w:rsid w:val="00311DA1"/>
    <w:rsid w:val="003135B9"/>
    <w:rsid w:val="003137DE"/>
    <w:rsid w:val="0031529D"/>
    <w:rsid w:val="00315802"/>
    <w:rsid w:val="00315CF5"/>
    <w:rsid w:val="003206BD"/>
    <w:rsid w:val="003218B4"/>
    <w:rsid w:val="00321CE9"/>
    <w:rsid w:val="00322415"/>
    <w:rsid w:val="0032310B"/>
    <w:rsid w:val="003233AF"/>
    <w:rsid w:val="00324CE7"/>
    <w:rsid w:val="0032558F"/>
    <w:rsid w:val="00330D26"/>
    <w:rsid w:val="00330EA7"/>
    <w:rsid w:val="0033117A"/>
    <w:rsid w:val="00331B28"/>
    <w:rsid w:val="0033327B"/>
    <w:rsid w:val="003353C3"/>
    <w:rsid w:val="00335796"/>
    <w:rsid w:val="003362AA"/>
    <w:rsid w:val="003364C6"/>
    <w:rsid w:val="00341604"/>
    <w:rsid w:val="00341787"/>
    <w:rsid w:val="00342024"/>
    <w:rsid w:val="00343101"/>
    <w:rsid w:val="003439ED"/>
    <w:rsid w:val="00345B20"/>
    <w:rsid w:val="00346088"/>
    <w:rsid w:val="0034649A"/>
    <w:rsid w:val="003470FF"/>
    <w:rsid w:val="003503BD"/>
    <w:rsid w:val="00350B31"/>
    <w:rsid w:val="00351B03"/>
    <w:rsid w:val="00357A02"/>
    <w:rsid w:val="00360B7D"/>
    <w:rsid w:val="003611E2"/>
    <w:rsid w:val="003620BE"/>
    <w:rsid w:val="00363E95"/>
    <w:rsid w:val="00364CE7"/>
    <w:rsid w:val="00365F00"/>
    <w:rsid w:val="00366DF3"/>
    <w:rsid w:val="00366E14"/>
    <w:rsid w:val="0037119A"/>
    <w:rsid w:val="003715E2"/>
    <w:rsid w:val="00372D60"/>
    <w:rsid w:val="0037460B"/>
    <w:rsid w:val="0037493C"/>
    <w:rsid w:val="00374A38"/>
    <w:rsid w:val="003763E0"/>
    <w:rsid w:val="00377F2F"/>
    <w:rsid w:val="0038111C"/>
    <w:rsid w:val="00381BA1"/>
    <w:rsid w:val="00383591"/>
    <w:rsid w:val="00384575"/>
    <w:rsid w:val="0038485D"/>
    <w:rsid w:val="003850C3"/>
    <w:rsid w:val="0038517A"/>
    <w:rsid w:val="00386308"/>
    <w:rsid w:val="003869F3"/>
    <w:rsid w:val="00386D32"/>
    <w:rsid w:val="003874C1"/>
    <w:rsid w:val="00387E6B"/>
    <w:rsid w:val="003913E7"/>
    <w:rsid w:val="00391DBF"/>
    <w:rsid w:val="003932A0"/>
    <w:rsid w:val="003938A5"/>
    <w:rsid w:val="00395D72"/>
    <w:rsid w:val="00396AB7"/>
    <w:rsid w:val="003A139C"/>
    <w:rsid w:val="003A2C5E"/>
    <w:rsid w:val="003A3D6C"/>
    <w:rsid w:val="003A4A41"/>
    <w:rsid w:val="003A5797"/>
    <w:rsid w:val="003A6395"/>
    <w:rsid w:val="003A66AD"/>
    <w:rsid w:val="003B01A4"/>
    <w:rsid w:val="003B0682"/>
    <w:rsid w:val="003B0C9C"/>
    <w:rsid w:val="003B26AD"/>
    <w:rsid w:val="003B32AD"/>
    <w:rsid w:val="003B444A"/>
    <w:rsid w:val="003B5D80"/>
    <w:rsid w:val="003B6A5D"/>
    <w:rsid w:val="003B7327"/>
    <w:rsid w:val="003B7336"/>
    <w:rsid w:val="003C0AA8"/>
    <w:rsid w:val="003C1FF0"/>
    <w:rsid w:val="003C2205"/>
    <w:rsid w:val="003C2752"/>
    <w:rsid w:val="003C2A97"/>
    <w:rsid w:val="003C38EF"/>
    <w:rsid w:val="003C6C1E"/>
    <w:rsid w:val="003C6F77"/>
    <w:rsid w:val="003C75B7"/>
    <w:rsid w:val="003C79B6"/>
    <w:rsid w:val="003D0352"/>
    <w:rsid w:val="003D0E87"/>
    <w:rsid w:val="003D266A"/>
    <w:rsid w:val="003D3381"/>
    <w:rsid w:val="003D40DE"/>
    <w:rsid w:val="003D4D15"/>
    <w:rsid w:val="003D50B5"/>
    <w:rsid w:val="003D56E3"/>
    <w:rsid w:val="003D6177"/>
    <w:rsid w:val="003D683C"/>
    <w:rsid w:val="003D6960"/>
    <w:rsid w:val="003D6F70"/>
    <w:rsid w:val="003D7AC7"/>
    <w:rsid w:val="003E2282"/>
    <w:rsid w:val="003E2812"/>
    <w:rsid w:val="003E467A"/>
    <w:rsid w:val="003E4C1D"/>
    <w:rsid w:val="003E5397"/>
    <w:rsid w:val="003F04E9"/>
    <w:rsid w:val="003F0AD0"/>
    <w:rsid w:val="003F3C18"/>
    <w:rsid w:val="003F3C4A"/>
    <w:rsid w:val="003F51D6"/>
    <w:rsid w:val="003F6BBC"/>
    <w:rsid w:val="003F723D"/>
    <w:rsid w:val="0040092F"/>
    <w:rsid w:val="00401C78"/>
    <w:rsid w:val="0040250A"/>
    <w:rsid w:val="0040372B"/>
    <w:rsid w:val="00406477"/>
    <w:rsid w:val="004101FB"/>
    <w:rsid w:val="004114D9"/>
    <w:rsid w:val="00412539"/>
    <w:rsid w:val="00412608"/>
    <w:rsid w:val="00412A92"/>
    <w:rsid w:val="00414DA8"/>
    <w:rsid w:val="00415162"/>
    <w:rsid w:val="00416764"/>
    <w:rsid w:val="00417D4D"/>
    <w:rsid w:val="00420AA0"/>
    <w:rsid w:val="00420CB5"/>
    <w:rsid w:val="00420CD8"/>
    <w:rsid w:val="00422222"/>
    <w:rsid w:val="004227DD"/>
    <w:rsid w:val="00422976"/>
    <w:rsid w:val="00422D15"/>
    <w:rsid w:val="004232D3"/>
    <w:rsid w:val="004248FC"/>
    <w:rsid w:val="00425088"/>
    <w:rsid w:val="00425733"/>
    <w:rsid w:val="00426102"/>
    <w:rsid w:val="0042648A"/>
    <w:rsid w:val="00427054"/>
    <w:rsid w:val="00427495"/>
    <w:rsid w:val="0043073F"/>
    <w:rsid w:val="00433AA7"/>
    <w:rsid w:val="00434462"/>
    <w:rsid w:val="00434ADB"/>
    <w:rsid w:val="0043520A"/>
    <w:rsid w:val="004374B0"/>
    <w:rsid w:val="004374C7"/>
    <w:rsid w:val="004374F8"/>
    <w:rsid w:val="00440A7A"/>
    <w:rsid w:val="0044133E"/>
    <w:rsid w:val="00442709"/>
    <w:rsid w:val="00442E17"/>
    <w:rsid w:val="004438B3"/>
    <w:rsid w:val="00445D27"/>
    <w:rsid w:val="004463B3"/>
    <w:rsid w:val="00446FC4"/>
    <w:rsid w:val="00450E98"/>
    <w:rsid w:val="00452D58"/>
    <w:rsid w:val="0045589B"/>
    <w:rsid w:val="00457FC6"/>
    <w:rsid w:val="00457FEA"/>
    <w:rsid w:val="00461F9D"/>
    <w:rsid w:val="00462AB4"/>
    <w:rsid w:val="004631DD"/>
    <w:rsid w:val="0046322C"/>
    <w:rsid w:val="00465657"/>
    <w:rsid w:val="00467B6C"/>
    <w:rsid w:val="00467DC7"/>
    <w:rsid w:val="00470C35"/>
    <w:rsid w:val="00471A23"/>
    <w:rsid w:val="00472353"/>
    <w:rsid w:val="004726C7"/>
    <w:rsid w:val="00472AD4"/>
    <w:rsid w:val="00473AEF"/>
    <w:rsid w:val="00473EFC"/>
    <w:rsid w:val="00474C6A"/>
    <w:rsid w:val="00475D31"/>
    <w:rsid w:val="00476D01"/>
    <w:rsid w:val="00477248"/>
    <w:rsid w:val="00477E9D"/>
    <w:rsid w:val="00480FBA"/>
    <w:rsid w:val="0048191E"/>
    <w:rsid w:val="00481F89"/>
    <w:rsid w:val="00482807"/>
    <w:rsid w:val="00482A4A"/>
    <w:rsid w:val="0048402D"/>
    <w:rsid w:val="004840D2"/>
    <w:rsid w:val="004844F3"/>
    <w:rsid w:val="00484683"/>
    <w:rsid w:val="00484689"/>
    <w:rsid w:val="004848A1"/>
    <w:rsid w:val="00485BA7"/>
    <w:rsid w:val="00486717"/>
    <w:rsid w:val="004873DF"/>
    <w:rsid w:val="004875BC"/>
    <w:rsid w:val="00491467"/>
    <w:rsid w:val="00492E38"/>
    <w:rsid w:val="004930D7"/>
    <w:rsid w:val="00493E9C"/>
    <w:rsid w:val="00494FB5"/>
    <w:rsid w:val="004950F1"/>
    <w:rsid w:val="00495179"/>
    <w:rsid w:val="0049575A"/>
    <w:rsid w:val="00495E4C"/>
    <w:rsid w:val="00496542"/>
    <w:rsid w:val="00496B94"/>
    <w:rsid w:val="00496FE9"/>
    <w:rsid w:val="0049705B"/>
    <w:rsid w:val="0049788B"/>
    <w:rsid w:val="004A04D4"/>
    <w:rsid w:val="004A06F1"/>
    <w:rsid w:val="004A3C33"/>
    <w:rsid w:val="004A3CBD"/>
    <w:rsid w:val="004A6391"/>
    <w:rsid w:val="004A6508"/>
    <w:rsid w:val="004A6F13"/>
    <w:rsid w:val="004A6FB2"/>
    <w:rsid w:val="004A7B95"/>
    <w:rsid w:val="004B063F"/>
    <w:rsid w:val="004B09BB"/>
    <w:rsid w:val="004B0A8C"/>
    <w:rsid w:val="004B28EB"/>
    <w:rsid w:val="004B2946"/>
    <w:rsid w:val="004B303E"/>
    <w:rsid w:val="004B31C1"/>
    <w:rsid w:val="004B5882"/>
    <w:rsid w:val="004B6A93"/>
    <w:rsid w:val="004B6C45"/>
    <w:rsid w:val="004B6E45"/>
    <w:rsid w:val="004C3E7C"/>
    <w:rsid w:val="004C3EA3"/>
    <w:rsid w:val="004C43D9"/>
    <w:rsid w:val="004C4933"/>
    <w:rsid w:val="004C5D38"/>
    <w:rsid w:val="004C5EE9"/>
    <w:rsid w:val="004C61B2"/>
    <w:rsid w:val="004C6CCF"/>
    <w:rsid w:val="004C6E51"/>
    <w:rsid w:val="004D1180"/>
    <w:rsid w:val="004D193F"/>
    <w:rsid w:val="004D2CC8"/>
    <w:rsid w:val="004D2F32"/>
    <w:rsid w:val="004D348C"/>
    <w:rsid w:val="004D3B33"/>
    <w:rsid w:val="004D4EA4"/>
    <w:rsid w:val="004D5913"/>
    <w:rsid w:val="004D604D"/>
    <w:rsid w:val="004D7DD8"/>
    <w:rsid w:val="004E0078"/>
    <w:rsid w:val="004E0A1A"/>
    <w:rsid w:val="004E1493"/>
    <w:rsid w:val="004E5B28"/>
    <w:rsid w:val="004E7548"/>
    <w:rsid w:val="004E7740"/>
    <w:rsid w:val="004E7B7C"/>
    <w:rsid w:val="004F1248"/>
    <w:rsid w:val="004F4F3B"/>
    <w:rsid w:val="004F55DA"/>
    <w:rsid w:val="004F6F29"/>
    <w:rsid w:val="004F707A"/>
    <w:rsid w:val="004F7415"/>
    <w:rsid w:val="004F7C0E"/>
    <w:rsid w:val="00500B78"/>
    <w:rsid w:val="0050105A"/>
    <w:rsid w:val="005012DB"/>
    <w:rsid w:val="00501ED0"/>
    <w:rsid w:val="00502145"/>
    <w:rsid w:val="00502180"/>
    <w:rsid w:val="00502C73"/>
    <w:rsid w:val="00502E74"/>
    <w:rsid w:val="00504380"/>
    <w:rsid w:val="00504723"/>
    <w:rsid w:val="00505210"/>
    <w:rsid w:val="00505340"/>
    <w:rsid w:val="005065F5"/>
    <w:rsid w:val="00506672"/>
    <w:rsid w:val="00506E24"/>
    <w:rsid w:val="00506E3B"/>
    <w:rsid w:val="00507B92"/>
    <w:rsid w:val="00507E8B"/>
    <w:rsid w:val="00511820"/>
    <w:rsid w:val="005118D2"/>
    <w:rsid w:val="00511D61"/>
    <w:rsid w:val="005128DB"/>
    <w:rsid w:val="00512FEE"/>
    <w:rsid w:val="005148E0"/>
    <w:rsid w:val="00517B19"/>
    <w:rsid w:val="0052229C"/>
    <w:rsid w:val="005238A6"/>
    <w:rsid w:val="00523929"/>
    <w:rsid w:val="005250FB"/>
    <w:rsid w:val="005257DF"/>
    <w:rsid w:val="00526C82"/>
    <w:rsid w:val="00531BB2"/>
    <w:rsid w:val="00531C3E"/>
    <w:rsid w:val="00532090"/>
    <w:rsid w:val="005328CB"/>
    <w:rsid w:val="005333DB"/>
    <w:rsid w:val="005342DC"/>
    <w:rsid w:val="005351AE"/>
    <w:rsid w:val="005351CE"/>
    <w:rsid w:val="00535B0F"/>
    <w:rsid w:val="00535F5F"/>
    <w:rsid w:val="0053680F"/>
    <w:rsid w:val="00537203"/>
    <w:rsid w:val="00537D79"/>
    <w:rsid w:val="005418C1"/>
    <w:rsid w:val="00541DD4"/>
    <w:rsid w:val="0054341F"/>
    <w:rsid w:val="00544783"/>
    <w:rsid w:val="00545D14"/>
    <w:rsid w:val="00545D5F"/>
    <w:rsid w:val="00547796"/>
    <w:rsid w:val="00550B3C"/>
    <w:rsid w:val="00550EEE"/>
    <w:rsid w:val="00551223"/>
    <w:rsid w:val="00551FC4"/>
    <w:rsid w:val="00554A36"/>
    <w:rsid w:val="00555B48"/>
    <w:rsid w:val="00556567"/>
    <w:rsid w:val="00556966"/>
    <w:rsid w:val="005601E5"/>
    <w:rsid w:val="0056037D"/>
    <w:rsid w:val="00561A5D"/>
    <w:rsid w:val="00561F4A"/>
    <w:rsid w:val="00562332"/>
    <w:rsid w:val="00562952"/>
    <w:rsid w:val="00563575"/>
    <w:rsid w:val="0056366A"/>
    <w:rsid w:val="005649DB"/>
    <w:rsid w:val="005665CB"/>
    <w:rsid w:val="00566A98"/>
    <w:rsid w:val="00570919"/>
    <w:rsid w:val="00573760"/>
    <w:rsid w:val="0057437E"/>
    <w:rsid w:val="00574B6C"/>
    <w:rsid w:val="005755E7"/>
    <w:rsid w:val="00577F2E"/>
    <w:rsid w:val="005806E6"/>
    <w:rsid w:val="00580B6A"/>
    <w:rsid w:val="0058105A"/>
    <w:rsid w:val="0058266B"/>
    <w:rsid w:val="00583A0D"/>
    <w:rsid w:val="00583C30"/>
    <w:rsid w:val="00584E17"/>
    <w:rsid w:val="00586154"/>
    <w:rsid w:val="00587606"/>
    <w:rsid w:val="0059000A"/>
    <w:rsid w:val="00590D1F"/>
    <w:rsid w:val="00590D75"/>
    <w:rsid w:val="00592125"/>
    <w:rsid w:val="0059249B"/>
    <w:rsid w:val="00596B0C"/>
    <w:rsid w:val="005A48B0"/>
    <w:rsid w:val="005A78B8"/>
    <w:rsid w:val="005A7C7F"/>
    <w:rsid w:val="005B051B"/>
    <w:rsid w:val="005B0C1E"/>
    <w:rsid w:val="005B0CBF"/>
    <w:rsid w:val="005B3099"/>
    <w:rsid w:val="005B3142"/>
    <w:rsid w:val="005B3F5A"/>
    <w:rsid w:val="005B4596"/>
    <w:rsid w:val="005B7838"/>
    <w:rsid w:val="005C015E"/>
    <w:rsid w:val="005C070F"/>
    <w:rsid w:val="005C17DD"/>
    <w:rsid w:val="005C24ED"/>
    <w:rsid w:val="005C2744"/>
    <w:rsid w:val="005C492E"/>
    <w:rsid w:val="005C4B72"/>
    <w:rsid w:val="005C5D2D"/>
    <w:rsid w:val="005C6100"/>
    <w:rsid w:val="005C6401"/>
    <w:rsid w:val="005C6AB1"/>
    <w:rsid w:val="005C6B8B"/>
    <w:rsid w:val="005C6C2D"/>
    <w:rsid w:val="005C7056"/>
    <w:rsid w:val="005C7CCA"/>
    <w:rsid w:val="005D0050"/>
    <w:rsid w:val="005D0072"/>
    <w:rsid w:val="005D271F"/>
    <w:rsid w:val="005D4CE4"/>
    <w:rsid w:val="005D4FBE"/>
    <w:rsid w:val="005D510A"/>
    <w:rsid w:val="005D5503"/>
    <w:rsid w:val="005D5C12"/>
    <w:rsid w:val="005D5D16"/>
    <w:rsid w:val="005E070C"/>
    <w:rsid w:val="005E2E80"/>
    <w:rsid w:val="005E4093"/>
    <w:rsid w:val="005E44FF"/>
    <w:rsid w:val="005E694D"/>
    <w:rsid w:val="005F06C6"/>
    <w:rsid w:val="005F0F5D"/>
    <w:rsid w:val="005F28BF"/>
    <w:rsid w:val="005F41BA"/>
    <w:rsid w:val="005F5B0D"/>
    <w:rsid w:val="005F7BDC"/>
    <w:rsid w:val="006034F0"/>
    <w:rsid w:val="0060519F"/>
    <w:rsid w:val="006060BC"/>
    <w:rsid w:val="00606277"/>
    <w:rsid w:val="006068B0"/>
    <w:rsid w:val="006072CA"/>
    <w:rsid w:val="00607DB8"/>
    <w:rsid w:val="00610094"/>
    <w:rsid w:val="006125DE"/>
    <w:rsid w:val="006135E4"/>
    <w:rsid w:val="00613C3E"/>
    <w:rsid w:val="006147BC"/>
    <w:rsid w:val="00621F70"/>
    <w:rsid w:val="006231F3"/>
    <w:rsid w:val="006253F7"/>
    <w:rsid w:val="00625400"/>
    <w:rsid w:val="0062754D"/>
    <w:rsid w:val="00632D57"/>
    <w:rsid w:val="00634BA2"/>
    <w:rsid w:val="00636599"/>
    <w:rsid w:val="00636865"/>
    <w:rsid w:val="00637926"/>
    <w:rsid w:val="00641239"/>
    <w:rsid w:val="006413E9"/>
    <w:rsid w:val="00641D89"/>
    <w:rsid w:val="00646371"/>
    <w:rsid w:val="0064688A"/>
    <w:rsid w:val="00646EAA"/>
    <w:rsid w:val="0064767E"/>
    <w:rsid w:val="006539A5"/>
    <w:rsid w:val="00653BC1"/>
    <w:rsid w:val="00654026"/>
    <w:rsid w:val="00654255"/>
    <w:rsid w:val="00654693"/>
    <w:rsid w:val="0065492A"/>
    <w:rsid w:val="006554A8"/>
    <w:rsid w:val="00655D6B"/>
    <w:rsid w:val="006606E2"/>
    <w:rsid w:val="00660EAB"/>
    <w:rsid w:val="00662205"/>
    <w:rsid w:val="0066281F"/>
    <w:rsid w:val="00662BC8"/>
    <w:rsid w:val="00663E82"/>
    <w:rsid w:val="006674E2"/>
    <w:rsid w:val="006675C7"/>
    <w:rsid w:val="006677F6"/>
    <w:rsid w:val="0066783D"/>
    <w:rsid w:val="006711AD"/>
    <w:rsid w:val="0067220D"/>
    <w:rsid w:val="00673BB0"/>
    <w:rsid w:val="00682C87"/>
    <w:rsid w:val="006833C9"/>
    <w:rsid w:val="006906B1"/>
    <w:rsid w:val="00690DE6"/>
    <w:rsid w:val="00690EE7"/>
    <w:rsid w:val="0069103C"/>
    <w:rsid w:val="006915D7"/>
    <w:rsid w:val="006917C4"/>
    <w:rsid w:val="00691DE5"/>
    <w:rsid w:val="00693C40"/>
    <w:rsid w:val="00694330"/>
    <w:rsid w:val="00695B71"/>
    <w:rsid w:val="006963DA"/>
    <w:rsid w:val="00697965"/>
    <w:rsid w:val="00697DFA"/>
    <w:rsid w:val="006A074F"/>
    <w:rsid w:val="006A3B15"/>
    <w:rsid w:val="006A4A90"/>
    <w:rsid w:val="006A57C4"/>
    <w:rsid w:val="006A680A"/>
    <w:rsid w:val="006B11E8"/>
    <w:rsid w:val="006B1990"/>
    <w:rsid w:val="006B2C58"/>
    <w:rsid w:val="006B3028"/>
    <w:rsid w:val="006B303F"/>
    <w:rsid w:val="006B334F"/>
    <w:rsid w:val="006B41F1"/>
    <w:rsid w:val="006B47A3"/>
    <w:rsid w:val="006B480C"/>
    <w:rsid w:val="006B623E"/>
    <w:rsid w:val="006C1EA2"/>
    <w:rsid w:val="006C51C3"/>
    <w:rsid w:val="006C675A"/>
    <w:rsid w:val="006C6A02"/>
    <w:rsid w:val="006C7B84"/>
    <w:rsid w:val="006D33E8"/>
    <w:rsid w:val="006D4845"/>
    <w:rsid w:val="006D57AB"/>
    <w:rsid w:val="006D64D5"/>
    <w:rsid w:val="006D79D9"/>
    <w:rsid w:val="006D7F7A"/>
    <w:rsid w:val="006E0C99"/>
    <w:rsid w:val="006E1747"/>
    <w:rsid w:val="006E20AE"/>
    <w:rsid w:val="006E2B6A"/>
    <w:rsid w:val="006E2CBA"/>
    <w:rsid w:val="006E3FB7"/>
    <w:rsid w:val="006E42A0"/>
    <w:rsid w:val="006E5FBC"/>
    <w:rsid w:val="006E666B"/>
    <w:rsid w:val="006E6FD6"/>
    <w:rsid w:val="006E783E"/>
    <w:rsid w:val="006F06D8"/>
    <w:rsid w:val="006F0988"/>
    <w:rsid w:val="006F0ED8"/>
    <w:rsid w:val="006F3B31"/>
    <w:rsid w:val="006F553E"/>
    <w:rsid w:val="006F5BA2"/>
    <w:rsid w:val="006F5E12"/>
    <w:rsid w:val="006F67D5"/>
    <w:rsid w:val="006F7711"/>
    <w:rsid w:val="00700295"/>
    <w:rsid w:val="00701266"/>
    <w:rsid w:val="0070269D"/>
    <w:rsid w:val="00702962"/>
    <w:rsid w:val="00703D9F"/>
    <w:rsid w:val="00704755"/>
    <w:rsid w:val="00710544"/>
    <w:rsid w:val="00710857"/>
    <w:rsid w:val="00710C63"/>
    <w:rsid w:val="0071103F"/>
    <w:rsid w:val="007111B2"/>
    <w:rsid w:val="00711E8C"/>
    <w:rsid w:val="00712638"/>
    <w:rsid w:val="00714BF0"/>
    <w:rsid w:val="0071707F"/>
    <w:rsid w:val="00717434"/>
    <w:rsid w:val="007175C1"/>
    <w:rsid w:val="00717AE3"/>
    <w:rsid w:val="007201FC"/>
    <w:rsid w:val="007219F8"/>
    <w:rsid w:val="00721D35"/>
    <w:rsid w:val="00723B5B"/>
    <w:rsid w:val="0072400F"/>
    <w:rsid w:val="00724497"/>
    <w:rsid w:val="00724903"/>
    <w:rsid w:val="00724C86"/>
    <w:rsid w:val="00724FDA"/>
    <w:rsid w:val="00725534"/>
    <w:rsid w:val="0072714C"/>
    <w:rsid w:val="00727331"/>
    <w:rsid w:val="00727ED5"/>
    <w:rsid w:val="00730C4E"/>
    <w:rsid w:val="007324CE"/>
    <w:rsid w:val="00732E22"/>
    <w:rsid w:val="00733DB9"/>
    <w:rsid w:val="00736F83"/>
    <w:rsid w:val="0073745C"/>
    <w:rsid w:val="00740031"/>
    <w:rsid w:val="00740816"/>
    <w:rsid w:val="00740E8F"/>
    <w:rsid w:val="00741101"/>
    <w:rsid w:val="00742FC0"/>
    <w:rsid w:val="00744528"/>
    <w:rsid w:val="00745565"/>
    <w:rsid w:val="007456CA"/>
    <w:rsid w:val="00747743"/>
    <w:rsid w:val="007477EE"/>
    <w:rsid w:val="00747C7F"/>
    <w:rsid w:val="0075067E"/>
    <w:rsid w:val="007521F8"/>
    <w:rsid w:val="00752D7F"/>
    <w:rsid w:val="00754E5B"/>
    <w:rsid w:val="00755628"/>
    <w:rsid w:val="00756C62"/>
    <w:rsid w:val="00757200"/>
    <w:rsid w:val="007600A4"/>
    <w:rsid w:val="007618D4"/>
    <w:rsid w:val="00761F06"/>
    <w:rsid w:val="00762907"/>
    <w:rsid w:val="00763235"/>
    <w:rsid w:val="00763626"/>
    <w:rsid w:val="00763B9D"/>
    <w:rsid w:val="0076456E"/>
    <w:rsid w:val="007653FF"/>
    <w:rsid w:val="00765466"/>
    <w:rsid w:val="00765DE1"/>
    <w:rsid w:val="00765EB9"/>
    <w:rsid w:val="00765F13"/>
    <w:rsid w:val="00767014"/>
    <w:rsid w:val="00770994"/>
    <w:rsid w:val="00772ECC"/>
    <w:rsid w:val="00773D01"/>
    <w:rsid w:val="00774D5A"/>
    <w:rsid w:val="0077693C"/>
    <w:rsid w:val="00776CAA"/>
    <w:rsid w:val="00777F38"/>
    <w:rsid w:val="00780931"/>
    <w:rsid w:val="0078133F"/>
    <w:rsid w:val="00781F27"/>
    <w:rsid w:val="00782925"/>
    <w:rsid w:val="0078699B"/>
    <w:rsid w:val="00786FCA"/>
    <w:rsid w:val="00787A24"/>
    <w:rsid w:val="007902B3"/>
    <w:rsid w:val="00790829"/>
    <w:rsid w:val="0079280F"/>
    <w:rsid w:val="00792AC6"/>
    <w:rsid w:val="00792F87"/>
    <w:rsid w:val="007959F7"/>
    <w:rsid w:val="00795AAF"/>
    <w:rsid w:val="0079632B"/>
    <w:rsid w:val="0079688F"/>
    <w:rsid w:val="00797897"/>
    <w:rsid w:val="00797A3B"/>
    <w:rsid w:val="00797F8A"/>
    <w:rsid w:val="007A15F2"/>
    <w:rsid w:val="007A205F"/>
    <w:rsid w:val="007A20D9"/>
    <w:rsid w:val="007A2696"/>
    <w:rsid w:val="007A370F"/>
    <w:rsid w:val="007A3A56"/>
    <w:rsid w:val="007A446B"/>
    <w:rsid w:val="007A47E9"/>
    <w:rsid w:val="007A6431"/>
    <w:rsid w:val="007A68A8"/>
    <w:rsid w:val="007A703E"/>
    <w:rsid w:val="007B0174"/>
    <w:rsid w:val="007B100F"/>
    <w:rsid w:val="007B12F8"/>
    <w:rsid w:val="007B1739"/>
    <w:rsid w:val="007B1AC0"/>
    <w:rsid w:val="007B2023"/>
    <w:rsid w:val="007B2536"/>
    <w:rsid w:val="007B291C"/>
    <w:rsid w:val="007B30E8"/>
    <w:rsid w:val="007B3B37"/>
    <w:rsid w:val="007B3D23"/>
    <w:rsid w:val="007B476A"/>
    <w:rsid w:val="007B4D61"/>
    <w:rsid w:val="007B54CC"/>
    <w:rsid w:val="007B65C2"/>
    <w:rsid w:val="007B6FCB"/>
    <w:rsid w:val="007B7885"/>
    <w:rsid w:val="007C0772"/>
    <w:rsid w:val="007C1511"/>
    <w:rsid w:val="007C23A8"/>
    <w:rsid w:val="007C2840"/>
    <w:rsid w:val="007C3AAE"/>
    <w:rsid w:val="007C3AED"/>
    <w:rsid w:val="007C3E89"/>
    <w:rsid w:val="007C4F93"/>
    <w:rsid w:val="007C50F8"/>
    <w:rsid w:val="007C5534"/>
    <w:rsid w:val="007C5F93"/>
    <w:rsid w:val="007D0ABB"/>
    <w:rsid w:val="007D0CCA"/>
    <w:rsid w:val="007D179E"/>
    <w:rsid w:val="007D1835"/>
    <w:rsid w:val="007D353C"/>
    <w:rsid w:val="007D3796"/>
    <w:rsid w:val="007D3E7C"/>
    <w:rsid w:val="007D5615"/>
    <w:rsid w:val="007D59FA"/>
    <w:rsid w:val="007E0729"/>
    <w:rsid w:val="007E13D6"/>
    <w:rsid w:val="007E3362"/>
    <w:rsid w:val="007E3C2A"/>
    <w:rsid w:val="007E469C"/>
    <w:rsid w:val="007E5F27"/>
    <w:rsid w:val="007E7606"/>
    <w:rsid w:val="007E7C5B"/>
    <w:rsid w:val="007F0885"/>
    <w:rsid w:val="007F119B"/>
    <w:rsid w:val="007F2BAB"/>
    <w:rsid w:val="007F4DCD"/>
    <w:rsid w:val="007F506E"/>
    <w:rsid w:val="007F597F"/>
    <w:rsid w:val="007F5F81"/>
    <w:rsid w:val="007F608B"/>
    <w:rsid w:val="007F710D"/>
    <w:rsid w:val="007F7B1D"/>
    <w:rsid w:val="007F7D83"/>
    <w:rsid w:val="00800779"/>
    <w:rsid w:val="00801308"/>
    <w:rsid w:val="00801436"/>
    <w:rsid w:val="00802FAB"/>
    <w:rsid w:val="008060C2"/>
    <w:rsid w:val="00806192"/>
    <w:rsid w:val="00806D6B"/>
    <w:rsid w:val="00807AD0"/>
    <w:rsid w:val="00810046"/>
    <w:rsid w:val="00810B9A"/>
    <w:rsid w:val="008115D0"/>
    <w:rsid w:val="00813AC9"/>
    <w:rsid w:val="00816D04"/>
    <w:rsid w:val="00816DAF"/>
    <w:rsid w:val="0081769B"/>
    <w:rsid w:val="00820AE1"/>
    <w:rsid w:val="00820CEA"/>
    <w:rsid w:val="00820F0D"/>
    <w:rsid w:val="00821870"/>
    <w:rsid w:val="00821CAD"/>
    <w:rsid w:val="00824D7F"/>
    <w:rsid w:val="00826CF4"/>
    <w:rsid w:val="0082744B"/>
    <w:rsid w:val="00830648"/>
    <w:rsid w:val="00830759"/>
    <w:rsid w:val="008312FD"/>
    <w:rsid w:val="0083141B"/>
    <w:rsid w:val="0083257B"/>
    <w:rsid w:val="0083257F"/>
    <w:rsid w:val="0083288A"/>
    <w:rsid w:val="00832976"/>
    <w:rsid w:val="00834BF6"/>
    <w:rsid w:val="008361F5"/>
    <w:rsid w:val="008362CB"/>
    <w:rsid w:val="00837789"/>
    <w:rsid w:val="00837C29"/>
    <w:rsid w:val="0084043B"/>
    <w:rsid w:val="00842495"/>
    <w:rsid w:val="008446C9"/>
    <w:rsid w:val="008448E9"/>
    <w:rsid w:val="00845C6A"/>
    <w:rsid w:val="00846601"/>
    <w:rsid w:val="00847CDB"/>
    <w:rsid w:val="00847D7F"/>
    <w:rsid w:val="00851EC6"/>
    <w:rsid w:val="008531B9"/>
    <w:rsid w:val="0085521E"/>
    <w:rsid w:val="00857F29"/>
    <w:rsid w:val="00861AE0"/>
    <w:rsid w:val="00862581"/>
    <w:rsid w:val="00863BA1"/>
    <w:rsid w:val="00864F04"/>
    <w:rsid w:val="0086586A"/>
    <w:rsid w:val="0087376C"/>
    <w:rsid w:val="0087623A"/>
    <w:rsid w:val="0088013B"/>
    <w:rsid w:val="008806F2"/>
    <w:rsid w:val="0088100F"/>
    <w:rsid w:val="0088121F"/>
    <w:rsid w:val="0088185D"/>
    <w:rsid w:val="0088278D"/>
    <w:rsid w:val="0088296A"/>
    <w:rsid w:val="0088328B"/>
    <w:rsid w:val="00883B08"/>
    <w:rsid w:val="0088531F"/>
    <w:rsid w:val="0088582A"/>
    <w:rsid w:val="00885CF6"/>
    <w:rsid w:val="00885D82"/>
    <w:rsid w:val="00887C1A"/>
    <w:rsid w:val="0089111E"/>
    <w:rsid w:val="00892820"/>
    <w:rsid w:val="00892A49"/>
    <w:rsid w:val="00892A93"/>
    <w:rsid w:val="00893B73"/>
    <w:rsid w:val="008940AA"/>
    <w:rsid w:val="00894611"/>
    <w:rsid w:val="008963FE"/>
    <w:rsid w:val="008964F5"/>
    <w:rsid w:val="00897644"/>
    <w:rsid w:val="00897A74"/>
    <w:rsid w:val="008A15D7"/>
    <w:rsid w:val="008A248A"/>
    <w:rsid w:val="008A30BE"/>
    <w:rsid w:val="008A32D1"/>
    <w:rsid w:val="008A49A4"/>
    <w:rsid w:val="008A5150"/>
    <w:rsid w:val="008A6CBB"/>
    <w:rsid w:val="008B0359"/>
    <w:rsid w:val="008B1D6E"/>
    <w:rsid w:val="008B1E05"/>
    <w:rsid w:val="008B22CD"/>
    <w:rsid w:val="008B2C24"/>
    <w:rsid w:val="008B2CF6"/>
    <w:rsid w:val="008B362A"/>
    <w:rsid w:val="008B3D12"/>
    <w:rsid w:val="008B686D"/>
    <w:rsid w:val="008B7EA6"/>
    <w:rsid w:val="008C0B43"/>
    <w:rsid w:val="008C0C32"/>
    <w:rsid w:val="008C0D90"/>
    <w:rsid w:val="008C1A1C"/>
    <w:rsid w:val="008C5561"/>
    <w:rsid w:val="008C5D7B"/>
    <w:rsid w:val="008C61AE"/>
    <w:rsid w:val="008C6971"/>
    <w:rsid w:val="008C6A50"/>
    <w:rsid w:val="008C764B"/>
    <w:rsid w:val="008C7C7D"/>
    <w:rsid w:val="008D1693"/>
    <w:rsid w:val="008D1C2D"/>
    <w:rsid w:val="008D245E"/>
    <w:rsid w:val="008D3483"/>
    <w:rsid w:val="008D353D"/>
    <w:rsid w:val="008D5572"/>
    <w:rsid w:val="008D5777"/>
    <w:rsid w:val="008D5DF8"/>
    <w:rsid w:val="008D6FB4"/>
    <w:rsid w:val="008E015D"/>
    <w:rsid w:val="008E02AA"/>
    <w:rsid w:val="008E238F"/>
    <w:rsid w:val="008E3843"/>
    <w:rsid w:val="008E39C2"/>
    <w:rsid w:val="008E486D"/>
    <w:rsid w:val="008E54CB"/>
    <w:rsid w:val="008E650D"/>
    <w:rsid w:val="008F0456"/>
    <w:rsid w:val="008F1968"/>
    <w:rsid w:val="008F4915"/>
    <w:rsid w:val="008F49EE"/>
    <w:rsid w:val="008F50AB"/>
    <w:rsid w:val="008F511C"/>
    <w:rsid w:val="008F6A2E"/>
    <w:rsid w:val="008F7102"/>
    <w:rsid w:val="0090099E"/>
    <w:rsid w:val="00902D3C"/>
    <w:rsid w:val="00903D27"/>
    <w:rsid w:val="00904097"/>
    <w:rsid w:val="00904703"/>
    <w:rsid w:val="0090492D"/>
    <w:rsid w:val="00904C79"/>
    <w:rsid w:val="0091078F"/>
    <w:rsid w:val="009109BE"/>
    <w:rsid w:val="00914709"/>
    <w:rsid w:val="0091472A"/>
    <w:rsid w:val="0091778A"/>
    <w:rsid w:val="009216AF"/>
    <w:rsid w:val="00922E7D"/>
    <w:rsid w:val="00924421"/>
    <w:rsid w:val="0092624E"/>
    <w:rsid w:val="00926B36"/>
    <w:rsid w:val="00926CF6"/>
    <w:rsid w:val="00926E20"/>
    <w:rsid w:val="0093039C"/>
    <w:rsid w:val="00930DF8"/>
    <w:rsid w:val="0093436F"/>
    <w:rsid w:val="00934D98"/>
    <w:rsid w:val="009356AB"/>
    <w:rsid w:val="00935720"/>
    <w:rsid w:val="00935CA0"/>
    <w:rsid w:val="00935F41"/>
    <w:rsid w:val="00936E12"/>
    <w:rsid w:val="00937A6D"/>
    <w:rsid w:val="00940148"/>
    <w:rsid w:val="009409E9"/>
    <w:rsid w:val="009412E7"/>
    <w:rsid w:val="00941719"/>
    <w:rsid w:val="00941A3B"/>
    <w:rsid w:val="00942385"/>
    <w:rsid w:val="00942B29"/>
    <w:rsid w:val="00943FD8"/>
    <w:rsid w:val="00944F5C"/>
    <w:rsid w:val="00946F80"/>
    <w:rsid w:val="00947271"/>
    <w:rsid w:val="00947C4F"/>
    <w:rsid w:val="0095149C"/>
    <w:rsid w:val="00951504"/>
    <w:rsid w:val="009524FC"/>
    <w:rsid w:val="00953109"/>
    <w:rsid w:val="00953492"/>
    <w:rsid w:val="00954F1E"/>
    <w:rsid w:val="00956C8F"/>
    <w:rsid w:val="00956EE7"/>
    <w:rsid w:val="009575D5"/>
    <w:rsid w:val="009616E8"/>
    <w:rsid w:val="00965187"/>
    <w:rsid w:val="009653D6"/>
    <w:rsid w:val="00967622"/>
    <w:rsid w:val="00967645"/>
    <w:rsid w:val="00967672"/>
    <w:rsid w:val="009679A2"/>
    <w:rsid w:val="00967A97"/>
    <w:rsid w:val="00970F98"/>
    <w:rsid w:val="009718EC"/>
    <w:rsid w:val="009732D7"/>
    <w:rsid w:val="00973BDE"/>
    <w:rsid w:val="00974D14"/>
    <w:rsid w:val="009757A3"/>
    <w:rsid w:val="009759AB"/>
    <w:rsid w:val="00976287"/>
    <w:rsid w:val="00976CB9"/>
    <w:rsid w:val="00977CD7"/>
    <w:rsid w:val="0098077E"/>
    <w:rsid w:val="00980A20"/>
    <w:rsid w:val="00980D80"/>
    <w:rsid w:val="00981458"/>
    <w:rsid w:val="0098178C"/>
    <w:rsid w:val="009823BF"/>
    <w:rsid w:val="0098264A"/>
    <w:rsid w:val="0098350D"/>
    <w:rsid w:val="00983CB5"/>
    <w:rsid w:val="00984A46"/>
    <w:rsid w:val="00985B4C"/>
    <w:rsid w:val="00985E00"/>
    <w:rsid w:val="0098662F"/>
    <w:rsid w:val="00986DF1"/>
    <w:rsid w:val="009870FF"/>
    <w:rsid w:val="0099154E"/>
    <w:rsid w:val="0099157D"/>
    <w:rsid w:val="00993209"/>
    <w:rsid w:val="009932B8"/>
    <w:rsid w:val="00994A85"/>
    <w:rsid w:val="0099641F"/>
    <w:rsid w:val="009A0B19"/>
    <w:rsid w:val="009A135D"/>
    <w:rsid w:val="009A3F57"/>
    <w:rsid w:val="009A400E"/>
    <w:rsid w:val="009A4488"/>
    <w:rsid w:val="009A5C94"/>
    <w:rsid w:val="009B2395"/>
    <w:rsid w:val="009B2559"/>
    <w:rsid w:val="009B26E8"/>
    <w:rsid w:val="009B3D5C"/>
    <w:rsid w:val="009B432D"/>
    <w:rsid w:val="009B4A9D"/>
    <w:rsid w:val="009B5420"/>
    <w:rsid w:val="009B62A3"/>
    <w:rsid w:val="009B71C9"/>
    <w:rsid w:val="009B7851"/>
    <w:rsid w:val="009C056D"/>
    <w:rsid w:val="009C110F"/>
    <w:rsid w:val="009C2343"/>
    <w:rsid w:val="009C29E9"/>
    <w:rsid w:val="009C417D"/>
    <w:rsid w:val="009C4DA5"/>
    <w:rsid w:val="009C52CF"/>
    <w:rsid w:val="009C6F71"/>
    <w:rsid w:val="009D217A"/>
    <w:rsid w:val="009D2399"/>
    <w:rsid w:val="009D3EBA"/>
    <w:rsid w:val="009D4D40"/>
    <w:rsid w:val="009D5C46"/>
    <w:rsid w:val="009D6E11"/>
    <w:rsid w:val="009E03DC"/>
    <w:rsid w:val="009E07D6"/>
    <w:rsid w:val="009E29A4"/>
    <w:rsid w:val="009E2A51"/>
    <w:rsid w:val="009E7C07"/>
    <w:rsid w:val="009F0A8D"/>
    <w:rsid w:val="009F2C6A"/>
    <w:rsid w:val="009F35BC"/>
    <w:rsid w:val="009F40CF"/>
    <w:rsid w:val="009F4DF4"/>
    <w:rsid w:val="009F78D7"/>
    <w:rsid w:val="00A017B8"/>
    <w:rsid w:val="00A01D70"/>
    <w:rsid w:val="00A0296A"/>
    <w:rsid w:val="00A07297"/>
    <w:rsid w:val="00A109AF"/>
    <w:rsid w:val="00A111A9"/>
    <w:rsid w:val="00A1122F"/>
    <w:rsid w:val="00A168E3"/>
    <w:rsid w:val="00A20C24"/>
    <w:rsid w:val="00A210E3"/>
    <w:rsid w:val="00A21C13"/>
    <w:rsid w:val="00A21CED"/>
    <w:rsid w:val="00A22965"/>
    <w:rsid w:val="00A24419"/>
    <w:rsid w:val="00A25A9C"/>
    <w:rsid w:val="00A3034C"/>
    <w:rsid w:val="00A3052E"/>
    <w:rsid w:val="00A3072F"/>
    <w:rsid w:val="00A30AD4"/>
    <w:rsid w:val="00A3101B"/>
    <w:rsid w:val="00A313AB"/>
    <w:rsid w:val="00A32417"/>
    <w:rsid w:val="00A3292E"/>
    <w:rsid w:val="00A33E61"/>
    <w:rsid w:val="00A33E8C"/>
    <w:rsid w:val="00A34B2B"/>
    <w:rsid w:val="00A40C6E"/>
    <w:rsid w:val="00A40F98"/>
    <w:rsid w:val="00A41000"/>
    <w:rsid w:val="00A4219D"/>
    <w:rsid w:val="00A4298A"/>
    <w:rsid w:val="00A43DD7"/>
    <w:rsid w:val="00A46F5D"/>
    <w:rsid w:val="00A47886"/>
    <w:rsid w:val="00A51C86"/>
    <w:rsid w:val="00A51DE1"/>
    <w:rsid w:val="00A5355B"/>
    <w:rsid w:val="00A5505F"/>
    <w:rsid w:val="00A55501"/>
    <w:rsid w:val="00A559D7"/>
    <w:rsid w:val="00A55C79"/>
    <w:rsid w:val="00A6027D"/>
    <w:rsid w:val="00A611AB"/>
    <w:rsid w:val="00A61CF0"/>
    <w:rsid w:val="00A61FD7"/>
    <w:rsid w:val="00A622AD"/>
    <w:rsid w:val="00A6471B"/>
    <w:rsid w:val="00A66CA4"/>
    <w:rsid w:val="00A66E52"/>
    <w:rsid w:val="00A677F7"/>
    <w:rsid w:val="00A67E23"/>
    <w:rsid w:val="00A70844"/>
    <w:rsid w:val="00A70A83"/>
    <w:rsid w:val="00A70C24"/>
    <w:rsid w:val="00A711E4"/>
    <w:rsid w:val="00A71E2C"/>
    <w:rsid w:val="00A747CF"/>
    <w:rsid w:val="00A76491"/>
    <w:rsid w:val="00A76B89"/>
    <w:rsid w:val="00A77E86"/>
    <w:rsid w:val="00A77E90"/>
    <w:rsid w:val="00A82B52"/>
    <w:rsid w:val="00A831E3"/>
    <w:rsid w:val="00A8332C"/>
    <w:rsid w:val="00A83846"/>
    <w:rsid w:val="00A839AA"/>
    <w:rsid w:val="00A83D9A"/>
    <w:rsid w:val="00A8450D"/>
    <w:rsid w:val="00A84718"/>
    <w:rsid w:val="00A85803"/>
    <w:rsid w:val="00A91F0A"/>
    <w:rsid w:val="00A92694"/>
    <w:rsid w:val="00A92CCF"/>
    <w:rsid w:val="00A93C55"/>
    <w:rsid w:val="00A94856"/>
    <w:rsid w:val="00A96007"/>
    <w:rsid w:val="00A96ED1"/>
    <w:rsid w:val="00A975AE"/>
    <w:rsid w:val="00A978FD"/>
    <w:rsid w:val="00A97FB9"/>
    <w:rsid w:val="00AA105E"/>
    <w:rsid w:val="00AA2631"/>
    <w:rsid w:val="00AA38CE"/>
    <w:rsid w:val="00AA454F"/>
    <w:rsid w:val="00AA5EF4"/>
    <w:rsid w:val="00AB02B8"/>
    <w:rsid w:val="00AB04DE"/>
    <w:rsid w:val="00AB1653"/>
    <w:rsid w:val="00AB18C3"/>
    <w:rsid w:val="00AB2095"/>
    <w:rsid w:val="00AB2264"/>
    <w:rsid w:val="00AB4819"/>
    <w:rsid w:val="00AB4BED"/>
    <w:rsid w:val="00AC37A7"/>
    <w:rsid w:val="00AC38A0"/>
    <w:rsid w:val="00AC651F"/>
    <w:rsid w:val="00AC68DC"/>
    <w:rsid w:val="00AC6AB4"/>
    <w:rsid w:val="00AC7948"/>
    <w:rsid w:val="00AD09B0"/>
    <w:rsid w:val="00AD1BA1"/>
    <w:rsid w:val="00AD1D09"/>
    <w:rsid w:val="00AD2F6A"/>
    <w:rsid w:val="00AD47EF"/>
    <w:rsid w:val="00AD500B"/>
    <w:rsid w:val="00AD6FA9"/>
    <w:rsid w:val="00AD7BC3"/>
    <w:rsid w:val="00AD7C4F"/>
    <w:rsid w:val="00AE1E47"/>
    <w:rsid w:val="00AE2A55"/>
    <w:rsid w:val="00AE3FD0"/>
    <w:rsid w:val="00AE4163"/>
    <w:rsid w:val="00AE43C0"/>
    <w:rsid w:val="00AE4CC1"/>
    <w:rsid w:val="00AE4E8C"/>
    <w:rsid w:val="00AE512F"/>
    <w:rsid w:val="00AE5272"/>
    <w:rsid w:val="00AE5B5E"/>
    <w:rsid w:val="00AE6934"/>
    <w:rsid w:val="00AF0333"/>
    <w:rsid w:val="00AF0A68"/>
    <w:rsid w:val="00AF2C05"/>
    <w:rsid w:val="00AF32AD"/>
    <w:rsid w:val="00AF4A45"/>
    <w:rsid w:val="00AF4DA2"/>
    <w:rsid w:val="00AF66F8"/>
    <w:rsid w:val="00AF6B62"/>
    <w:rsid w:val="00AF7089"/>
    <w:rsid w:val="00AF7F05"/>
    <w:rsid w:val="00B00E47"/>
    <w:rsid w:val="00B01888"/>
    <w:rsid w:val="00B03121"/>
    <w:rsid w:val="00B05C8D"/>
    <w:rsid w:val="00B07737"/>
    <w:rsid w:val="00B077A0"/>
    <w:rsid w:val="00B07B5C"/>
    <w:rsid w:val="00B10FBC"/>
    <w:rsid w:val="00B11989"/>
    <w:rsid w:val="00B11BB4"/>
    <w:rsid w:val="00B129E9"/>
    <w:rsid w:val="00B1351D"/>
    <w:rsid w:val="00B20A0F"/>
    <w:rsid w:val="00B21974"/>
    <w:rsid w:val="00B22038"/>
    <w:rsid w:val="00B22B14"/>
    <w:rsid w:val="00B22EFD"/>
    <w:rsid w:val="00B255E1"/>
    <w:rsid w:val="00B27899"/>
    <w:rsid w:val="00B27BBF"/>
    <w:rsid w:val="00B30A2F"/>
    <w:rsid w:val="00B32693"/>
    <w:rsid w:val="00B3474D"/>
    <w:rsid w:val="00B35AC1"/>
    <w:rsid w:val="00B37424"/>
    <w:rsid w:val="00B409C1"/>
    <w:rsid w:val="00B426DC"/>
    <w:rsid w:val="00B42897"/>
    <w:rsid w:val="00B432B4"/>
    <w:rsid w:val="00B432BF"/>
    <w:rsid w:val="00B459CA"/>
    <w:rsid w:val="00B47689"/>
    <w:rsid w:val="00B5007C"/>
    <w:rsid w:val="00B50AEF"/>
    <w:rsid w:val="00B514E7"/>
    <w:rsid w:val="00B526CB"/>
    <w:rsid w:val="00B52725"/>
    <w:rsid w:val="00B560B8"/>
    <w:rsid w:val="00B5645C"/>
    <w:rsid w:val="00B56CF2"/>
    <w:rsid w:val="00B57AA0"/>
    <w:rsid w:val="00B57AD6"/>
    <w:rsid w:val="00B60052"/>
    <w:rsid w:val="00B60107"/>
    <w:rsid w:val="00B60D36"/>
    <w:rsid w:val="00B6135C"/>
    <w:rsid w:val="00B62C00"/>
    <w:rsid w:val="00B63496"/>
    <w:rsid w:val="00B64136"/>
    <w:rsid w:val="00B6502F"/>
    <w:rsid w:val="00B65F04"/>
    <w:rsid w:val="00B66662"/>
    <w:rsid w:val="00B67077"/>
    <w:rsid w:val="00B6731C"/>
    <w:rsid w:val="00B677CC"/>
    <w:rsid w:val="00B70444"/>
    <w:rsid w:val="00B70614"/>
    <w:rsid w:val="00B70EBF"/>
    <w:rsid w:val="00B72538"/>
    <w:rsid w:val="00B740C7"/>
    <w:rsid w:val="00B7554C"/>
    <w:rsid w:val="00B75F16"/>
    <w:rsid w:val="00B76B47"/>
    <w:rsid w:val="00B77DE2"/>
    <w:rsid w:val="00B81136"/>
    <w:rsid w:val="00B82949"/>
    <w:rsid w:val="00B82E6C"/>
    <w:rsid w:val="00B83858"/>
    <w:rsid w:val="00B84C35"/>
    <w:rsid w:val="00B852D3"/>
    <w:rsid w:val="00B86F2C"/>
    <w:rsid w:val="00B9013E"/>
    <w:rsid w:val="00B9148D"/>
    <w:rsid w:val="00B9323F"/>
    <w:rsid w:val="00B9397E"/>
    <w:rsid w:val="00B97F8C"/>
    <w:rsid w:val="00BA0549"/>
    <w:rsid w:val="00BA08D4"/>
    <w:rsid w:val="00BA10D5"/>
    <w:rsid w:val="00BA2500"/>
    <w:rsid w:val="00BA2BE9"/>
    <w:rsid w:val="00BA4BD9"/>
    <w:rsid w:val="00BA6EB4"/>
    <w:rsid w:val="00BA7D6A"/>
    <w:rsid w:val="00BB2BAD"/>
    <w:rsid w:val="00BB3B14"/>
    <w:rsid w:val="00BB4667"/>
    <w:rsid w:val="00BB4D83"/>
    <w:rsid w:val="00BB5155"/>
    <w:rsid w:val="00BB7215"/>
    <w:rsid w:val="00BC0507"/>
    <w:rsid w:val="00BC0518"/>
    <w:rsid w:val="00BC0A69"/>
    <w:rsid w:val="00BC11E3"/>
    <w:rsid w:val="00BC1504"/>
    <w:rsid w:val="00BC1EEC"/>
    <w:rsid w:val="00BC2505"/>
    <w:rsid w:val="00BC2B31"/>
    <w:rsid w:val="00BC6D0E"/>
    <w:rsid w:val="00BC7521"/>
    <w:rsid w:val="00BD061C"/>
    <w:rsid w:val="00BD2430"/>
    <w:rsid w:val="00BD35AE"/>
    <w:rsid w:val="00BD4575"/>
    <w:rsid w:val="00BD6B4A"/>
    <w:rsid w:val="00BD6EB0"/>
    <w:rsid w:val="00BD71B7"/>
    <w:rsid w:val="00BD786A"/>
    <w:rsid w:val="00BD7909"/>
    <w:rsid w:val="00BE0608"/>
    <w:rsid w:val="00BE2B65"/>
    <w:rsid w:val="00BE488F"/>
    <w:rsid w:val="00BE70BB"/>
    <w:rsid w:val="00BF0EEC"/>
    <w:rsid w:val="00BF151C"/>
    <w:rsid w:val="00BF25F1"/>
    <w:rsid w:val="00BF3900"/>
    <w:rsid w:val="00BF3E74"/>
    <w:rsid w:val="00BF441E"/>
    <w:rsid w:val="00BF4BF5"/>
    <w:rsid w:val="00BF4CFD"/>
    <w:rsid w:val="00BF5F5C"/>
    <w:rsid w:val="00BF6201"/>
    <w:rsid w:val="00BF69E1"/>
    <w:rsid w:val="00BF7376"/>
    <w:rsid w:val="00BF7797"/>
    <w:rsid w:val="00C01ED4"/>
    <w:rsid w:val="00C02F56"/>
    <w:rsid w:val="00C03649"/>
    <w:rsid w:val="00C0392D"/>
    <w:rsid w:val="00C03FC7"/>
    <w:rsid w:val="00C04582"/>
    <w:rsid w:val="00C06719"/>
    <w:rsid w:val="00C106FE"/>
    <w:rsid w:val="00C11705"/>
    <w:rsid w:val="00C134D1"/>
    <w:rsid w:val="00C14C6B"/>
    <w:rsid w:val="00C16690"/>
    <w:rsid w:val="00C174AC"/>
    <w:rsid w:val="00C21DF2"/>
    <w:rsid w:val="00C23383"/>
    <w:rsid w:val="00C25011"/>
    <w:rsid w:val="00C253CF"/>
    <w:rsid w:val="00C25E72"/>
    <w:rsid w:val="00C27084"/>
    <w:rsid w:val="00C271E7"/>
    <w:rsid w:val="00C2762D"/>
    <w:rsid w:val="00C27B4C"/>
    <w:rsid w:val="00C27B8D"/>
    <w:rsid w:val="00C31519"/>
    <w:rsid w:val="00C331FB"/>
    <w:rsid w:val="00C34358"/>
    <w:rsid w:val="00C35577"/>
    <w:rsid w:val="00C358C3"/>
    <w:rsid w:val="00C35D16"/>
    <w:rsid w:val="00C36E9C"/>
    <w:rsid w:val="00C371BE"/>
    <w:rsid w:val="00C4077A"/>
    <w:rsid w:val="00C40F33"/>
    <w:rsid w:val="00C4100B"/>
    <w:rsid w:val="00C41CE0"/>
    <w:rsid w:val="00C41D08"/>
    <w:rsid w:val="00C42E3F"/>
    <w:rsid w:val="00C53A41"/>
    <w:rsid w:val="00C53AF4"/>
    <w:rsid w:val="00C53F69"/>
    <w:rsid w:val="00C54130"/>
    <w:rsid w:val="00C5507E"/>
    <w:rsid w:val="00C55A55"/>
    <w:rsid w:val="00C5694D"/>
    <w:rsid w:val="00C574AC"/>
    <w:rsid w:val="00C57B19"/>
    <w:rsid w:val="00C61C33"/>
    <w:rsid w:val="00C62A8C"/>
    <w:rsid w:val="00C64522"/>
    <w:rsid w:val="00C647B3"/>
    <w:rsid w:val="00C65038"/>
    <w:rsid w:val="00C65813"/>
    <w:rsid w:val="00C66222"/>
    <w:rsid w:val="00C6648D"/>
    <w:rsid w:val="00C70026"/>
    <w:rsid w:val="00C708D0"/>
    <w:rsid w:val="00C70C95"/>
    <w:rsid w:val="00C72F7D"/>
    <w:rsid w:val="00C73DD2"/>
    <w:rsid w:val="00C74E87"/>
    <w:rsid w:val="00C7699C"/>
    <w:rsid w:val="00C77AF0"/>
    <w:rsid w:val="00C80A2C"/>
    <w:rsid w:val="00C81FBB"/>
    <w:rsid w:val="00C843E5"/>
    <w:rsid w:val="00C8574B"/>
    <w:rsid w:val="00C86138"/>
    <w:rsid w:val="00C86198"/>
    <w:rsid w:val="00C8670D"/>
    <w:rsid w:val="00C868CE"/>
    <w:rsid w:val="00C87522"/>
    <w:rsid w:val="00C90B02"/>
    <w:rsid w:val="00C94462"/>
    <w:rsid w:val="00C9606E"/>
    <w:rsid w:val="00C97136"/>
    <w:rsid w:val="00CA05A6"/>
    <w:rsid w:val="00CA0A71"/>
    <w:rsid w:val="00CA0BA8"/>
    <w:rsid w:val="00CA0C2D"/>
    <w:rsid w:val="00CA159D"/>
    <w:rsid w:val="00CA3E26"/>
    <w:rsid w:val="00CA5201"/>
    <w:rsid w:val="00CA713C"/>
    <w:rsid w:val="00CB14B8"/>
    <w:rsid w:val="00CB1C55"/>
    <w:rsid w:val="00CB20F5"/>
    <w:rsid w:val="00CB325D"/>
    <w:rsid w:val="00CB33AB"/>
    <w:rsid w:val="00CB49AE"/>
    <w:rsid w:val="00CB4D6D"/>
    <w:rsid w:val="00CB5B25"/>
    <w:rsid w:val="00CB6009"/>
    <w:rsid w:val="00CB67AC"/>
    <w:rsid w:val="00CB7586"/>
    <w:rsid w:val="00CB7D0D"/>
    <w:rsid w:val="00CC011B"/>
    <w:rsid w:val="00CC0D6D"/>
    <w:rsid w:val="00CC1533"/>
    <w:rsid w:val="00CC2ED4"/>
    <w:rsid w:val="00CC3016"/>
    <w:rsid w:val="00CC5D3F"/>
    <w:rsid w:val="00CC63AB"/>
    <w:rsid w:val="00CC6921"/>
    <w:rsid w:val="00CC6CE5"/>
    <w:rsid w:val="00CC77A8"/>
    <w:rsid w:val="00CC7B12"/>
    <w:rsid w:val="00CD153D"/>
    <w:rsid w:val="00CD1B26"/>
    <w:rsid w:val="00CD2DDF"/>
    <w:rsid w:val="00CD2DEF"/>
    <w:rsid w:val="00CD33A6"/>
    <w:rsid w:val="00CE22DA"/>
    <w:rsid w:val="00CE2452"/>
    <w:rsid w:val="00CE2B52"/>
    <w:rsid w:val="00CE3A5A"/>
    <w:rsid w:val="00CE4917"/>
    <w:rsid w:val="00CE516C"/>
    <w:rsid w:val="00CE5DEE"/>
    <w:rsid w:val="00CE7925"/>
    <w:rsid w:val="00CF01A6"/>
    <w:rsid w:val="00CF0E55"/>
    <w:rsid w:val="00CF2B55"/>
    <w:rsid w:val="00CF4A76"/>
    <w:rsid w:val="00CF51B8"/>
    <w:rsid w:val="00CF5249"/>
    <w:rsid w:val="00CF6488"/>
    <w:rsid w:val="00CF6C13"/>
    <w:rsid w:val="00CF7652"/>
    <w:rsid w:val="00D00B4B"/>
    <w:rsid w:val="00D0126D"/>
    <w:rsid w:val="00D01422"/>
    <w:rsid w:val="00D020B1"/>
    <w:rsid w:val="00D03623"/>
    <w:rsid w:val="00D06160"/>
    <w:rsid w:val="00D06402"/>
    <w:rsid w:val="00D06B9C"/>
    <w:rsid w:val="00D07018"/>
    <w:rsid w:val="00D0793C"/>
    <w:rsid w:val="00D11BC8"/>
    <w:rsid w:val="00D12BF8"/>
    <w:rsid w:val="00D12DF6"/>
    <w:rsid w:val="00D14A8E"/>
    <w:rsid w:val="00D14CA4"/>
    <w:rsid w:val="00D14E6F"/>
    <w:rsid w:val="00D15265"/>
    <w:rsid w:val="00D15490"/>
    <w:rsid w:val="00D1583B"/>
    <w:rsid w:val="00D15D17"/>
    <w:rsid w:val="00D17231"/>
    <w:rsid w:val="00D17D74"/>
    <w:rsid w:val="00D17F8E"/>
    <w:rsid w:val="00D210BD"/>
    <w:rsid w:val="00D21AD0"/>
    <w:rsid w:val="00D22D2C"/>
    <w:rsid w:val="00D22E66"/>
    <w:rsid w:val="00D230AD"/>
    <w:rsid w:val="00D23188"/>
    <w:rsid w:val="00D23BEB"/>
    <w:rsid w:val="00D2402D"/>
    <w:rsid w:val="00D25C46"/>
    <w:rsid w:val="00D32AA1"/>
    <w:rsid w:val="00D333D4"/>
    <w:rsid w:val="00D34030"/>
    <w:rsid w:val="00D34449"/>
    <w:rsid w:val="00D34738"/>
    <w:rsid w:val="00D35D5E"/>
    <w:rsid w:val="00D36E10"/>
    <w:rsid w:val="00D37689"/>
    <w:rsid w:val="00D43DF1"/>
    <w:rsid w:val="00D46989"/>
    <w:rsid w:val="00D46C44"/>
    <w:rsid w:val="00D46EC1"/>
    <w:rsid w:val="00D47B6C"/>
    <w:rsid w:val="00D47EB3"/>
    <w:rsid w:val="00D50D53"/>
    <w:rsid w:val="00D51234"/>
    <w:rsid w:val="00D53433"/>
    <w:rsid w:val="00D539CA"/>
    <w:rsid w:val="00D55497"/>
    <w:rsid w:val="00D55A5E"/>
    <w:rsid w:val="00D561EA"/>
    <w:rsid w:val="00D56683"/>
    <w:rsid w:val="00D569C4"/>
    <w:rsid w:val="00D56F58"/>
    <w:rsid w:val="00D57C50"/>
    <w:rsid w:val="00D57DF0"/>
    <w:rsid w:val="00D6043C"/>
    <w:rsid w:val="00D623DC"/>
    <w:rsid w:val="00D63880"/>
    <w:rsid w:val="00D65A67"/>
    <w:rsid w:val="00D65E9C"/>
    <w:rsid w:val="00D662D2"/>
    <w:rsid w:val="00D66D85"/>
    <w:rsid w:val="00D672EB"/>
    <w:rsid w:val="00D67949"/>
    <w:rsid w:val="00D71824"/>
    <w:rsid w:val="00D71B1E"/>
    <w:rsid w:val="00D72013"/>
    <w:rsid w:val="00D75028"/>
    <w:rsid w:val="00D75DB0"/>
    <w:rsid w:val="00D7612D"/>
    <w:rsid w:val="00D767C0"/>
    <w:rsid w:val="00D80130"/>
    <w:rsid w:val="00D81305"/>
    <w:rsid w:val="00D81BF9"/>
    <w:rsid w:val="00D82579"/>
    <w:rsid w:val="00D84BD5"/>
    <w:rsid w:val="00D8504F"/>
    <w:rsid w:val="00D85C67"/>
    <w:rsid w:val="00D86026"/>
    <w:rsid w:val="00D8718B"/>
    <w:rsid w:val="00D90C06"/>
    <w:rsid w:val="00D9122C"/>
    <w:rsid w:val="00D9196E"/>
    <w:rsid w:val="00D928D7"/>
    <w:rsid w:val="00D9321E"/>
    <w:rsid w:val="00D939ED"/>
    <w:rsid w:val="00D9455A"/>
    <w:rsid w:val="00D94B16"/>
    <w:rsid w:val="00D94F32"/>
    <w:rsid w:val="00D9530F"/>
    <w:rsid w:val="00D956F3"/>
    <w:rsid w:val="00D96088"/>
    <w:rsid w:val="00D96151"/>
    <w:rsid w:val="00D9619C"/>
    <w:rsid w:val="00D96270"/>
    <w:rsid w:val="00D964BC"/>
    <w:rsid w:val="00D96C63"/>
    <w:rsid w:val="00D979FC"/>
    <w:rsid w:val="00D97DD2"/>
    <w:rsid w:val="00D97E44"/>
    <w:rsid w:val="00DA01B0"/>
    <w:rsid w:val="00DA0316"/>
    <w:rsid w:val="00DA3EFA"/>
    <w:rsid w:val="00DA4553"/>
    <w:rsid w:val="00DA5836"/>
    <w:rsid w:val="00DA5F1C"/>
    <w:rsid w:val="00DA5FC9"/>
    <w:rsid w:val="00DA6369"/>
    <w:rsid w:val="00DB0DF7"/>
    <w:rsid w:val="00DB1865"/>
    <w:rsid w:val="00DB24DE"/>
    <w:rsid w:val="00DB3090"/>
    <w:rsid w:val="00DC1587"/>
    <w:rsid w:val="00DC4220"/>
    <w:rsid w:val="00DC43BE"/>
    <w:rsid w:val="00DC4607"/>
    <w:rsid w:val="00DC553C"/>
    <w:rsid w:val="00DC6AE6"/>
    <w:rsid w:val="00DC7A72"/>
    <w:rsid w:val="00DC7EB2"/>
    <w:rsid w:val="00DD2439"/>
    <w:rsid w:val="00DD2B15"/>
    <w:rsid w:val="00DD2C79"/>
    <w:rsid w:val="00DD5CA4"/>
    <w:rsid w:val="00DD690C"/>
    <w:rsid w:val="00DE1086"/>
    <w:rsid w:val="00DE2D1E"/>
    <w:rsid w:val="00DE336A"/>
    <w:rsid w:val="00DE4A71"/>
    <w:rsid w:val="00DE52E7"/>
    <w:rsid w:val="00DE7F75"/>
    <w:rsid w:val="00DF0963"/>
    <w:rsid w:val="00DF1F2E"/>
    <w:rsid w:val="00DF22EB"/>
    <w:rsid w:val="00DF27A9"/>
    <w:rsid w:val="00DF2BFE"/>
    <w:rsid w:val="00DF2E4D"/>
    <w:rsid w:val="00DF2ED1"/>
    <w:rsid w:val="00DF3667"/>
    <w:rsid w:val="00DF3BB6"/>
    <w:rsid w:val="00DF46DF"/>
    <w:rsid w:val="00DF4DA4"/>
    <w:rsid w:val="00DF4F16"/>
    <w:rsid w:val="00DF56E1"/>
    <w:rsid w:val="00DF61D3"/>
    <w:rsid w:val="00E00E80"/>
    <w:rsid w:val="00E02200"/>
    <w:rsid w:val="00E02FBE"/>
    <w:rsid w:val="00E036F4"/>
    <w:rsid w:val="00E03CCB"/>
    <w:rsid w:val="00E03D9E"/>
    <w:rsid w:val="00E03F74"/>
    <w:rsid w:val="00E041E9"/>
    <w:rsid w:val="00E04728"/>
    <w:rsid w:val="00E05FBC"/>
    <w:rsid w:val="00E067E4"/>
    <w:rsid w:val="00E07412"/>
    <w:rsid w:val="00E10A22"/>
    <w:rsid w:val="00E12F23"/>
    <w:rsid w:val="00E165FD"/>
    <w:rsid w:val="00E21CD8"/>
    <w:rsid w:val="00E23CF2"/>
    <w:rsid w:val="00E244BC"/>
    <w:rsid w:val="00E30225"/>
    <w:rsid w:val="00E33C1E"/>
    <w:rsid w:val="00E3547C"/>
    <w:rsid w:val="00E35AD1"/>
    <w:rsid w:val="00E3668D"/>
    <w:rsid w:val="00E369AD"/>
    <w:rsid w:val="00E369C4"/>
    <w:rsid w:val="00E370FC"/>
    <w:rsid w:val="00E3778E"/>
    <w:rsid w:val="00E37D07"/>
    <w:rsid w:val="00E40211"/>
    <w:rsid w:val="00E40F96"/>
    <w:rsid w:val="00E41165"/>
    <w:rsid w:val="00E42BA1"/>
    <w:rsid w:val="00E43E25"/>
    <w:rsid w:val="00E44260"/>
    <w:rsid w:val="00E44EF9"/>
    <w:rsid w:val="00E452CE"/>
    <w:rsid w:val="00E54969"/>
    <w:rsid w:val="00E54EF9"/>
    <w:rsid w:val="00E55DF5"/>
    <w:rsid w:val="00E56545"/>
    <w:rsid w:val="00E567EC"/>
    <w:rsid w:val="00E5763A"/>
    <w:rsid w:val="00E629EA"/>
    <w:rsid w:val="00E62B36"/>
    <w:rsid w:val="00E62B83"/>
    <w:rsid w:val="00E633BD"/>
    <w:rsid w:val="00E635F1"/>
    <w:rsid w:val="00E644C8"/>
    <w:rsid w:val="00E651E7"/>
    <w:rsid w:val="00E653EF"/>
    <w:rsid w:val="00E66EE9"/>
    <w:rsid w:val="00E67487"/>
    <w:rsid w:val="00E703A8"/>
    <w:rsid w:val="00E70622"/>
    <w:rsid w:val="00E722E4"/>
    <w:rsid w:val="00E72D29"/>
    <w:rsid w:val="00E7381A"/>
    <w:rsid w:val="00E751E3"/>
    <w:rsid w:val="00E754A3"/>
    <w:rsid w:val="00E8046C"/>
    <w:rsid w:val="00E81E73"/>
    <w:rsid w:val="00E832B1"/>
    <w:rsid w:val="00E84D90"/>
    <w:rsid w:val="00E85CD2"/>
    <w:rsid w:val="00E8644C"/>
    <w:rsid w:val="00E8659A"/>
    <w:rsid w:val="00E9036A"/>
    <w:rsid w:val="00E913F3"/>
    <w:rsid w:val="00E921D9"/>
    <w:rsid w:val="00E9292D"/>
    <w:rsid w:val="00E93543"/>
    <w:rsid w:val="00E935BC"/>
    <w:rsid w:val="00E9506C"/>
    <w:rsid w:val="00E96059"/>
    <w:rsid w:val="00EA02EC"/>
    <w:rsid w:val="00EA02FD"/>
    <w:rsid w:val="00EA0F58"/>
    <w:rsid w:val="00EA1291"/>
    <w:rsid w:val="00EA49EC"/>
    <w:rsid w:val="00EA4A15"/>
    <w:rsid w:val="00EA5344"/>
    <w:rsid w:val="00EA7240"/>
    <w:rsid w:val="00EA7489"/>
    <w:rsid w:val="00EA7A4C"/>
    <w:rsid w:val="00EA7ECB"/>
    <w:rsid w:val="00EB07D0"/>
    <w:rsid w:val="00EB135C"/>
    <w:rsid w:val="00EB305A"/>
    <w:rsid w:val="00EB3795"/>
    <w:rsid w:val="00EB3BC4"/>
    <w:rsid w:val="00EB3C50"/>
    <w:rsid w:val="00EB3D9F"/>
    <w:rsid w:val="00EB4A17"/>
    <w:rsid w:val="00EB5482"/>
    <w:rsid w:val="00EB6ED7"/>
    <w:rsid w:val="00EB734C"/>
    <w:rsid w:val="00EB7C1D"/>
    <w:rsid w:val="00EC269D"/>
    <w:rsid w:val="00EC2764"/>
    <w:rsid w:val="00EC37D6"/>
    <w:rsid w:val="00EC4D40"/>
    <w:rsid w:val="00EC5AF1"/>
    <w:rsid w:val="00EC6EA8"/>
    <w:rsid w:val="00ED10BF"/>
    <w:rsid w:val="00ED1F8C"/>
    <w:rsid w:val="00ED332E"/>
    <w:rsid w:val="00ED3682"/>
    <w:rsid w:val="00ED3D02"/>
    <w:rsid w:val="00ED4083"/>
    <w:rsid w:val="00ED7CF3"/>
    <w:rsid w:val="00EE1133"/>
    <w:rsid w:val="00EE1C9B"/>
    <w:rsid w:val="00EE2706"/>
    <w:rsid w:val="00EE2756"/>
    <w:rsid w:val="00EE44D3"/>
    <w:rsid w:val="00EE4989"/>
    <w:rsid w:val="00EE58C0"/>
    <w:rsid w:val="00EE6749"/>
    <w:rsid w:val="00EE6955"/>
    <w:rsid w:val="00EE7CF8"/>
    <w:rsid w:val="00EE7EC6"/>
    <w:rsid w:val="00EF2CFE"/>
    <w:rsid w:val="00EF473E"/>
    <w:rsid w:val="00EF4921"/>
    <w:rsid w:val="00EF518A"/>
    <w:rsid w:val="00EF6F2D"/>
    <w:rsid w:val="00F0017A"/>
    <w:rsid w:val="00F01E61"/>
    <w:rsid w:val="00F01FC5"/>
    <w:rsid w:val="00F0218D"/>
    <w:rsid w:val="00F03E03"/>
    <w:rsid w:val="00F104BF"/>
    <w:rsid w:val="00F1212A"/>
    <w:rsid w:val="00F1267F"/>
    <w:rsid w:val="00F12AF5"/>
    <w:rsid w:val="00F14FC4"/>
    <w:rsid w:val="00F15236"/>
    <w:rsid w:val="00F1556D"/>
    <w:rsid w:val="00F16238"/>
    <w:rsid w:val="00F166EC"/>
    <w:rsid w:val="00F20D1A"/>
    <w:rsid w:val="00F252CF"/>
    <w:rsid w:val="00F25548"/>
    <w:rsid w:val="00F25932"/>
    <w:rsid w:val="00F26AA7"/>
    <w:rsid w:val="00F3141A"/>
    <w:rsid w:val="00F3669F"/>
    <w:rsid w:val="00F36BB0"/>
    <w:rsid w:val="00F36FDD"/>
    <w:rsid w:val="00F378A0"/>
    <w:rsid w:val="00F40403"/>
    <w:rsid w:val="00F407E0"/>
    <w:rsid w:val="00F40B11"/>
    <w:rsid w:val="00F44E17"/>
    <w:rsid w:val="00F50241"/>
    <w:rsid w:val="00F50319"/>
    <w:rsid w:val="00F52FD7"/>
    <w:rsid w:val="00F530D9"/>
    <w:rsid w:val="00F537A4"/>
    <w:rsid w:val="00F53E62"/>
    <w:rsid w:val="00F54508"/>
    <w:rsid w:val="00F5478C"/>
    <w:rsid w:val="00F563F0"/>
    <w:rsid w:val="00F576A9"/>
    <w:rsid w:val="00F57E3A"/>
    <w:rsid w:val="00F6161D"/>
    <w:rsid w:val="00F61D12"/>
    <w:rsid w:val="00F6274D"/>
    <w:rsid w:val="00F63287"/>
    <w:rsid w:val="00F63F6C"/>
    <w:rsid w:val="00F65F38"/>
    <w:rsid w:val="00F70811"/>
    <w:rsid w:val="00F7108F"/>
    <w:rsid w:val="00F71393"/>
    <w:rsid w:val="00F72EEF"/>
    <w:rsid w:val="00F73630"/>
    <w:rsid w:val="00F80396"/>
    <w:rsid w:val="00F834C2"/>
    <w:rsid w:val="00F86F0F"/>
    <w:rsid w:val="00F87139"/>
    <w:rsid w:val="00F8756A"/>
    <w:rsid w:val="00F90958"/>
    <w:rsid w:val="00F9160C"/>
    <w:rsid w:val="00F91795"/>
    <w:rsid w:val="00F938BB"/>
    <w:rsid w:val="00F94DE1"/>
    <w:rsid w:val="00F952B7"/>
    <w:rsid w:val="00F964D1"/>
    <w:rsid w:val="00F97CF6"/>
    <w:rsid w:val="00FA06C4"/>
    <w:rsid w:val="00FA09CC"/>
    <w:rsid w:val="00FA15A1"/>
    <w:rsid w:val="00FA1728"/>
    <w:rsid w:val="00FA3391"/>
    <w:rsid w:val="00FA34E7"/>
    <w:rsid w:val="00FA46FC"/>
    <w:rsid w:val="00FA6287"/>
    <w:rsid w:val="00FA68BD"/>
    <w:rsid w:val="00FA7496"/>
    <w:rsid w:val="00FA7D8F"/>
    <w:rsid w:val="00FB04B5"/>
    <w:rsid w:val="00FB08B7"/>
    <w:rsid w:val="00FB25CC"/>
    <w:rsid w:val="00FB4251"/>
    <w:rsid w:val="00FB47D6"/>
    <w:rsid w:val="00FB5D6F"/>
    <w:rsid w:val="00FB74E6"/>
    <w:rsid w:val="00FD1910"/>
    <w:rsid w:val="00FD23A6"/>
    <w:rsid w:val="00FD34F8"/>
    <w:rsid w:val="00FD604E"/>
    <w:rsid w:val="00FD636B"/>
    <w:rsid w:val="00FD69E7"/>
    <w:rsid w:val="00FD6DAE"/>
    <w:rsid w:val="00FD7FF1"/>
    <w:rsid w:val="00FE1089"/>
    <w:rsid w:val="00FE15FC"/>
    <w:rsid w:val="00FE485D"/>
    <w:rsid w:val="00FE499D"/>
    <w:rsid w:val="00FE56A7"/>
    <w:rsid w:val="00FE6FC5"/>
    <w:rsid w:val="00FE7574"/>
    <w:rsid w:val="00FF02D2"/>
    <w:rsid w:val="00FF1125"/>
    <w:rsid w:val="00FF1593"/>
    <w:rsid w:val="00FF161F"/>
    <w:rsid w:val="00FF1EB5"/>
    <w:rsid w:val="00FF2086"/>
    <w:rsid w:val="00FF4435"/>
    <w:rsid w:val="00FF5141"/>
    <w:rsid w:val="00FF56F9"/>
    <w:rsid w:val="00FF7342"/>
    <w:rsid w:val="00FF7D78"/>
    <w:rsid w:val="064FBCAE"/>
    <w:rsid w:val="13104BC4"/>
    <w:rsid w:val="1435062A"/>
    <w:rsid w:val="16B0CBB4"/>
    <w:rsid w:val="1E60E676"/>
    <w:rsid w:val="1EEB6BCC"/>
    <w:rsid w:val="2367AE0F"/>
    <w:rsid w:val="2CBA899E"/>
    <w:rsid w:val="3168B7F4"/>
    <w:rsid w:val="339BBF93"/>
    <w:rsid w:val="3918D2B6"/>
    <w:rsid w:val="394CFF2C"/>
    <w:rsid w:val="3E50C2AD"/>
    <w:rsid w:val="3EAA1FA5"/>
    <w:rsid w:val="4082C799"/>
    <w:rsid w:val="443282EF"/>
    <w:rsid w:val="4C172317"/>
    <w:rsid w:val="4DC9BDF5"/>
    <w:rsid w:val="55EA6B67"/>
    <w:rsid w:val="591A8445"/>
    <w:rsid w:val="5AFAB41D"/>
    <w:rsid w:val="65A3D1A6"/>
    <w:rsid w:val="6BA1518A"/>
    <w:rsid w:val="6E3A332A"/>
    <w:rsid w:val="771BD97E"/>
    <w:rsid w:val="77301E5D"/>
    <w:rsid w:val="77B77B8A"/>
    <w:rsid w:val="7D4B4501"/>
    <w:rsid w:val="7DC31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68B57B3"/>
  <w15:docId w15:val="{810FC38D-3E38-43F8-93BD-8F510EFA0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027D"/>
    <w:pPr>
      <w:spacing w:line="300" w:lineRule="auto"/>
      <w:jc w:val="both"/>
    </w:pPr>
    <w:rPr>
      <w:rFonts w:asciiTheme="minorHAnsi" w:hAnsiTheme="minorHAnsi"/>
      <w:sz w:val="22"/>
      <w:szCs w:val="22"/>
      <w:lang w:val="es-CL"/>
    </w:rPr>
  </w:style>
  <w:style w:type="paragraph" w:styleId="Heading1">
    <w:name w:val="heading 1"/>
    <w:basedOn w:val="Normal"/>
    <w:next w:val="Normal"/>
    <w:link w:val="Heading1Char"/>
    <w:qFormat/>
    <w:rsid w:val="00FD636B"/>
    <w:pPr>
      <w:keepNext/>
      <w:pageBreakBefore/>
      <w:numPr>
        <w:numId w:val="2"/>
      </w:numPr>
      <w:tabs>
        <w:tab w:val="left" w:pos="1304"/>
      </w:tabs>
      <w:spacing w:after="220"/>
      <w:jc w:val="left"/>
      <w:outlineLvl w:val="0"/>
    </w:pPr>
    <w:rPr>
      <w:rFonts w:asciiTheme="majorHAnsi" w:hAnsiTheme="majorHAnsi" w:cstheme="majorHAnsi"/>
      <w:b/>
      <w:bCs/>
      <w:color w:val="000000" w:themeColor="text1"/>
      <w:kern w:val="32"/>
      <w:sz w:val="40"/>
      <w:szCs w:val="32"/>
    </w:rPr>
  </w:style>
  <w:style w:type="paragraph" w:styleId="Heading2">
    <w:name w:val="heading 2"/>
    <w:basedOn w:val="Normal"/>
    <w:next w:val="Normal"/>
    <w:link w:val="Heading2Char"/>
    <w:qFormat/>
    <w:rsid w:val="008D245E"/>
    <w:pPr>
      <w:keepNext/>
      <w:numPr>
        <w:ilvl w:val="1"/>
        <w:numId w:val="2"/>
      </w:numPr>
      <w:tabs>
        <w:tab w:val="left" w:pos="1701"/>
      </w:tabs>
      <w:spacing w:before="360" w:after="240"/>
      <w:jc w:val="left"/>
      <w:outlineLvl w:val="1"/>
    </w:pPr>
    <w:rPr>
      <w:rFonts w:asciiTheme="majorHAnsi" w:hAnsiTheme="majorHAnsi" w:cstheme="majorHAnsi"/>
      <w:b/>
      <w:bCs/>
      <w:iCs/>
      <w:color w:val="000000" w:themeColor="text1"/>
      <w:sz w:val="32"/>
      <w:szCs w:val="28"/>
      <w:lang w:val="fi-FI"/>
    </w:rPr>
  </w:style>
  <w:style w:type="paragraph" w:styleId="Heading3">
    <w:name w:val="heading 3"/>
    <w:basedOn w:val="Normal"/>
    <w:next w:val="Normal"/>
    <w:link w:val="Heading3Char"/>
    <w:qFormat/>
    <w:rsid w:val="00A84718"/>
    <w:pPr>
      <w:keepNext/>
      <w:numPr>
        <w:ilvl w:val="2"/>
        <w:numId w:val="2"/>
      </w:numPr>
      <w:tabs>
        <w:tab w:val="left" w:pos="1304"/>
      </w:tabs>
      <w:spacing w:before="240"/>
      <w:outlineLvl w:val="2"/>
    </w:pPr>
    <w:rPr>
      <w:rFonts w:ascii="Open Sans" w:hAnsi="Open Sans" w:cs="Arial"/>
      <w:bCs/>
      <w:sz w:val="28"/>
      <w:szCs w:val="26"/>
    </w:rPr>
  </w:style>
  <w:style w:type="paragraph" w:styleId="Heading4">
    <w:name w:val="heading 4"/>
    <w:basedOn w:val="Normal"/>
    <w:next w:val="Normal"/>
    <w:qFormat/>
    <w:rsid w:val="00EE6955"/>
    <w:pPr>
      <w:keepNext/>
      <w:numPr>
        <w:ilvl w:val="3"/>
        <w:numId w:val="2"/>
      </w:numPr>
      <w:spacing w:before="240" w:after="60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rsid w:val="00181576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181576"/>
    <w:pPr>
      <w:numPr>
        <w:ilvl w:val="5"/>
        <w:numId w:val="2"/>
      </w:numPr>
      <w:spacing w:before="240" w:after="60"/>
      <w:outlineLvl w:val="5"/>
    </w:pPr>
    <w:rPr>
      <w:rFonts w:ascii="Times New Roman" w:hAnsi="Times New Roman"/>
      <w:b/>
      <w:bCs/>
    </w:rPr>
  </w:style>
  <w:style w:type="paragraph" w:styleId="Heading7">
    <w:name w:val="heading 7"/>
    <w:basedOn w:val="Normal"/>
    <w:next w:val="Normal"/>
    <w:rsid w:val="00181576"/>
    <w:pPr>
      <w:numPr>
        <w:ilvl w:val="6"/>
        <w:numId w:val="2"/>
      </w:numPr>
      <w:spacing w:before="240" w:after="60"/>
      <w:outlineLvl w:val="6"/>
    </w:pPr>
    <w:rPr>
      <w:rFonts w:ascii="Times New Roman" w:hAnsi="Times New Roman"/>
      <w:szCs w:val="24"/>
    </w:rPr>
  </w:style>
  <w:style w:type="paragraph" w:styleId="Heading8">
    <w:name w:val="heading 8"/>
    <w:basedOn w:val="Normal"/>
    <w:next w:val="Normal"/>
    <w:rsid w:val="00181576"/>
    <w:pPr>
      <w:numPr>
        <w:ilvl w:val="7"/>
        <w:numId w:val="2"/>
      </w:numPr>
      <w:spacing w:before="240" w:after="60"/>
      <w:outlineLvl w:val="7"/>
    </w:pPr>
    <w:rPr>
      <w:rFonts w:ascii="Times New Roman" w:hAnsi="Times New Roman"/>
      <w:i/>
      <w:iCs/>
      <w:szCs w:val="24"/>
    </w:rPr>
  </w:style>
  <w:style w:type="paragraph" w:styleId="Heading9">
    <w:name w:val="heading 9"/>
    <w:basedOn w:val="Normal"/>
    <w:next w:val="Normal"/>
    <w:rsid w:val="00181576"/>
    <w:pPr>
      <w:numPr>
        <w:ilvl w:val="8"/>
        <w:numId w:val="2"/>
      </w:numPr>
      <w:spacing w:before="240" w:after="60"/>
      <w:outlineLvl w:val="8"/>
    </w:pPr>
    <w:rPr>
      <w:rFonts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2">
    <w:name w:val="toc 2"/>
    <w:basedOn w:val="TOC1"/>
    <w:next w:val="Normal"/>
    <w:autoRedefine/>
    <w:uiPriority w:val="39"/>
    <w:unhideWhenUsed/>
    <w:rsid w:val="00763B9D"/>
    <w:pPr>
      <w:tabs>
        <w:tab w:val="left" w:pos="1134"/>
        <w:tab w:val="right" w:leader="dot" w:pos="8494"/>
      </w:tabs>
      <w:spacing w:after="120"/>
      <w:ind w:left="1134"/>
      <w:jc w:val="left"/>
    </w:pPr>
  </w:style>
  <w:style w:type="character" w:styleId="Hyperlink">
    <w:name w:val="Hyperlink"/>
    <w:basedOn w:val="DefaultParagraphFont"/>
    <w:uiPriority w:val="99"/>
    <w:unhideWhenUsed/>
    <w:rsid w:val="00E41165"/>
    <w:rPr>
      <w:color w:val="00BE7D" w:themeColor="hyperlink"/>
      <w:u w:val="single"/>
    </w:rPr>
  </w:style>
  <w:style w:type="table" w:styleId="TableGrid">
    <w:name w:val="Table Grid"/>
    <w:basedOn w:val="TableNormal"/>
    <w:uiPriority w:val="39"/>
    <w:rsid w:val="00EE2756"/>
    <w:rPr>
      <w:rFonts w:ascii="CG Times (WN)" w:hAnsi="CG Times (WN)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B3090"/>
    <w:pPr>
      <w:ind w:left="720"/>
      <w:contextualSpacing/>
    </w:pPr>
  </w:style>
  <w:style w:type="paragraph" w:styleId="BalloonText">
    <w:name w:val="Balloon Text"/>
    <w:basedOn w:val="Normal"/>
    <w:link w:val="BalloonTextChar"/>
    <w:semiHidden/>
    <w:unhideWhenUsed/>
    <w:rsid w:val="00B62C0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B62C00"/>
    <w:rPr>
      <w:rFonts w:ascii="Segoe UI" w:hAnsi="Segoe UI" w:cs="Segoe UI"/>
      <w:sz w:val="18"/>
      <w:szCs w:val="18"/>
      <w:lang w:val="en-GB"/>
    </w:rPr>
  </w:style>
  <w:style w:type="numbering" w:styleId="111111">
    <w:name w:val="Outline List 2"/>
    <w:basedOn w:val="NoList"/>
    <w:rsid w:val="004B0A8C"/>
    <w:pPr>
      <w:numPr>
        <w:numId w:val="1"/>
      </w:numPr>
    </w:pPr>
  </w:style>
  <w:style w:type="paragraph" w:styleId="TOC1">
    <w:name w:val="toc 1"/>
    <w:basedOn w:val="Normal"/>
    <w:next w:val="Normal"/>
    <w:uiPriority w:val="39"/>
    <w:rsid w:val="002763D2"/>
    <w:pPr>
      <w:spacing w:before="120"/>
      <w:ind w:left="567" w:hanging="567"/>
    </w:pPr>
    <w:rPr>
      <w:rFonts w:cstheme="minorHAnsi"/>
      <w:bCs/>
      <w:iCs/>
      <w:szCs w:val="24"/>
    </w:rPr>
  </w:style>
  <w:style w:type="paragraph" w:customStyle="1" w:styleId="Tyyli3">
    <w:name w:val="Tyyli3"/>
    <w:basedOn w:val="Heading2"/>
    <w:rsid w:val="00181576"/>
    <w:pPr>
      <w:numPr>
        <w:ilvl w:val="0"/>
        <w:numId w:val="0"/>
      </w:numPr>
    </w:pPr>
    <w:rPr>
      <w:szCs w:val="24"/>
    </w:rPr>
  </w:style>
  <w:style w:type="paragraph" w:customStyle="1" w:styleId="Tyyli4">
    <w:name w:val="Tyyli4"/>
    <w:basedOn w:val="Heading2"/>
    <w:rsid w:val="00181576"/>
    <w:pPr>
      <w:numPr>
        <w:ilvl w:val="0"/>
        <w:numId w:val="0"/>
      </w:numPr>
    </w:pPr>
    <w:rPr>
      <w:szCs w:val="24"/>
    </w:rPr>
  </w:style>
  <w:style w:type="paragraph" w:customStyle="1" w:styleId="Tyyli5">
    <w:name w:val="Tyyli5"/>
    <w:basedOn w:val="Heading2"/>
    <w:autoRedefine/>
    <w:rsid w:val="00181576"/>
    <w:pPr>
      <w:numPr>
        <w:ilvl w:val="0"/>
        <w:numId w:val="0"/>
      </w:numPr>
    </w:pPr>
    <w:rPr>
      <w:szCs w:val="24"/>
    </w:rPr>
  </w:style>
  <w:style w:type="paragraph" w:customStyle="1" w:styleId="Tyyli10">
    <w:name w:val="Tyyli10"/>
    <w:basedOn w:val="Heading2"/>
    <w:rsid w:val="00181576"/>
    <w:pPr>
      <w:numPr>
        <w:ilvl w:val="0"/>
        <w:numId w:val="0"/>
      </w:numPr>
    </w:pPr>
    <w:rPr>
      <w:szCs w:val="24"/>
    </w:rPr>
  </w:style>
  <w:style w:type="paragraph" w:styleId="Title">
    <w:name w:val="Title"/>
    <w:basedOn w:val="Normal"/>
    <w:next w:val="Normal"/>
    <w:link w:val="TitleChar"/>
    <w:qFormat/>
    <w:rsid w:val="00851EC6"/>
    <w:pPr>
      <w:contextualSpacing/>
      <w:jc w:val="left"/>
    </w:pPr>
    <w:rPr>
      <w:rFonts w:asciiTheme="majorHAnsi" w:eastAsiaTheme="majorEastAsia" w:hAnsiTheme="majorHAnsi" w:cstheme="majorHAnsi"/>
      <w:b/>
      <w:color w:val="292557" w:themeColor="accent3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851EC6"/>
    <w:rPr>
      <w:rFonts w:asciiTheme="majorHAnsi" w:eastAsiaTheme="majorEastAsia" w:hAnsiTheme="majorHAnsi" w:cstheme="majorHAnsi"/>
      <w:b/>
      <w:noProof/>
      <w:color w:val="292557" w:themeColor="accent3"/>
      <w:spacing w:val="-10"/>
      <w:kern w:val="28"/>
      <w:sz w:val="56"/>
      <w:szCs w:val="56"/>
      <w:lang w:val="es-CL"/>
    </w:rPr>
  </w:style>
  <w:style w:type="paragraph" w:styleId="NormalWeb">
    <w:name w:val="Normal (Web)"/>
    <w:basedOn w:val="Normal"/>
    <w:uiPriority w:val="99"/>
    <w:semiHidden/>
    <w:unhideWhenUsed/>
    <w:rsid w:val="00956EE7"/>
    <w:pPr>
      <w:spacing w:before="100" w:beforeAutospacing="1" w:after="100" w:afterAutospacing="1"/>
    </w:pPr>
    <w:rPr>
      <w:rFonts w:ascii="Times New Roman" w:eastAsiaTheme="minorEastAsia" w:hAnsi="Times New Roman"/>
      <w:szCs w:val="24"/>
    </w:rPr>
  </w:style>
  <w:style w:type="paragraph" w:customStyle="1" w:styleId="Bulletit">
    <w:name w:val="Bulletit"/>
    <w:basedOn w:val="Normal"/>
    <w:next w:val="ListBullet"/>
    <w:link w:val="BulletitChar"/>
    <w:qFormat/>
    <w:rsid w:val="00D81BF9"/>
    <w:pPr>
      <w:numPr>
        <w:numId w:val="21"/>
      </w:numPr>
    </w:pPr>
    <w:rPr>
      <w:color w:val="000000" w:themeColor="text1"/>
    </w:rPr>
  </w:style>
  <w:style w:type="character" w:customStyle="1" w:styleId="BulletitChar">
    <w:name w:val="Bulletit Char"/>
    <w:basedOn w:val="DefaultParagraphFont"/>
    <w:link w:val="Bulletit"/>
    <w:rsid w:val="00D81BF9"/>
    <w:rPr>
      <w:rFonts w:asciiTheme="minorHAnsi" w:hAnsiTheme="minorHAnsi"/>
      <w:noProof/>
      <w:color w:val="000000" w:themeColor="text1"/>
      <w:sz w:val="22"/>
      <w:szCs w:val="22"/>
      <w:lang w:val="es-CL"/>
    </w:rPr>
  </w:style>
  <w:style w:type="table" w:styleId="ListTable4-Accent6">
    <w:name w:val="List Table 4 Accent 6"/>
    <w:basedOn w:val="TableNormal"/>
    <w:uiPriority w:val="49"/>
    <w:rsid w:val="00100EC8"/>
    <w:tblPr>
      <w:tblStyleRowBandSize w:val="1"/>
      <w:tblStyleColBandSize w:val="1"/>
      <w:tblBorders>
        <w:top w:val="single" w:sz="4" w:space="0" w:color="8CC1D9" w:themeColor="accent6" w:themeTint="99"/>
        <w:left w:val="single" w:sz="4" w:space="0" w:color="8CC1D9" w:themeColor="accent6" w:themeTint="99"/>
        <w:bottom w:val="single" w:sz="4" w:space="0" w:color="8CC1D9" w:themeColor="accent6" w:themeTint="99"/>
        <w:right w:val="single" w:sz="4" w:space="0" w:color="8CC1D9" w:themeColor="accent6" w:themeTint="99"/>
        <w:insideH w:val="single" w:sz="4" w:space="0" w:color="8CC1D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199C0" w:themeColor="accent6"/>
          <w:left w:val="single" w:sz="4" w:space="0" w:color="4199C0" w:themeColor="accent6"/>
          <w:bottom w:val="single" w:sz="4" w:space="0" w:color="4199C0" w:themeColor="accent6"/>
          <w:right w:val="single" w:sz="4" w:space="0" w:color="4199C0" w:themeColor="accent6"/>
          <w:insideH w:val="nil"/>
        </w:tcBorders>
        <w:shd w:val="clear" w:color="auto" w:fill="4199C0" w:themeFill="accent6"/>
      </w:tcPr>
    </w:tblStylePr>
    <w:tblStylePr w:type="lastRow">
      <w:rPr>
        <w:b/>
        <w:bCs/>
      </w:rPr>
      <w:tblPr/>
      <w:tcPr>
        <w:tcBorders>
          <w:top w:val="double" w:sz="4" w:space="0" w:color="8CC1D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AF2" w:themeFill="accent6" w:themeFillTint="33"/>
      </w:tcPr>
    </w:tblStylePr>
    <w:tblStylePr w:type="band1Horz">
      <w:tblPr/>
      <w:tcPr>
        <w:shd w:val="clear" w:color="auto" w:fill="D8EAF2" w:themeFill="accent6" w:themeFillTint="33"/>
      </w:tcPr>
    </w:tblStylePr>
  </w:style>
  <w:style w:type="table" w:styleId="GridTable4-Accent6">
    <w:name w:val="Grid Table 4 Accent 6"/>
    <w:basedOn w:val="TableNormal"/>
    <w:uiPriority w:val="49"/>
    <w:rsid w:val="00100EC8"/>
    <w:tblPr>
      <w:tblStyleRowBandSize w:val="1"/>
      <w:tblStyleColBandSize w:val="1"/>
      <w:tblBorders>
        <w:top w:val="single" w:sz="4" w:space="0" w:color="8CC1D9" w:themeColor="accent6" w:themeTint="99"/>
        <w:left w:val="single" w:sz="4" w:space="0" w:color="8CC1D9" w:themeColor="accent6" w:themeTint="99"/>
        <w:bottom w:val="single" w:sz="4" w:space="0" w:color="8CC1D9" w:themeColor="accent6" w:themeTint="99"/>
        <w:right w:val="single" w:sz="4" w:space="0" w:color="8CC1D9" w:themeColor="accent6" w:themeTint="99"/>
        <w:insideH w:val="single" w:sz="4" w:space="0" w:color="8CC1D9" w:themeColor="accent6" w:themeTint="99"/>
        <w:insideV w:val="single" w:sz="4" w:space="0" w:color="8CC1D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199C0" w:themeColor="accent6"/>
          <w:left w:val="single" w:sz="4" w:space="0" w:color="4199C0" w:themeColor="accent6"/>
          <w:bottom w:val="single" w:sz="4" w:space="0" w:color="4199C0" w:themeColor="accent6"/>
          <w:right w:val="single" w:sz="4" w:space="0" w:color="4199C0" w:themeColor="accent6"/>
          <w:insideH w:val="nil"/>
          <w:insideV w:val="nil"/>
        </w:tcBorders>
        <w:shd w:val="clear" w:color="auto" w:fill="4199C0" w:themeFill="accent6"/>
      </w:tcPr>
    </w:tblStylePr>
    <w:tblStylePr w:type="lastRow">
      <w:rPr>
        <w:b/>
        <w:bCs/>
      </w:rPr>
      <w:tblPr/>
      <w:tcPr>
        <w:tcBorders>
          <w:top w:val="double" w:sz="4" w:space="0" w:color="4199C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AF2" w:themeFill="accent6" w:themeFillTint="33"/>
      </w:tcPr>
    </w:tblStylePr>
    <w:tblStylePr w:type="band1Horz">
      <w:tblPr/>
      <w:tcPr>
        <w:shd w:val="clear" w:color="auto" w:fill="D8EAF2" w:themeFill="accent6" w:themeFillTint="33"/>
      </w:tcPr>
    </w:tblStylePr>
  </w:style>
  <w:style w:type="table" w:styleId="GridTable5Dark-Accent6">
    <w:name w:val="Grid Table 5 Dark Accent 6"/>
    <w:basedOn w:val="TableNormal"/>
    <w:uiPriority w:val="50"/>
    <w:rsid w:val="0095149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8EAF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199C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199C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199C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199C0" w:themeFill="accent6"/>
      </w:tcPr>
    </w:tblStylePr>
    <w:tblStylePr w:type="band1Vert">
      <w:tblPr/>
      <w:tcPr>
        <w:shd w:val="clear" w:color="auto" w:fill="B2D6E5" w:themeFill="accent6" w:themeFillTint="66"/>
      </w:tcPr>
    </w:tblStylePr>
    <w:tblStylePr w:type="band1Horz">
      <w:tblPr/>
      <w:tcPr>
        <w:shd w:val="clear" w:color="auto" w:fill="B2D6E5" w:themeFill="accent6" w:themeFillTint="66"/>
      </w:tcPr>
    </w:tblStylePr>
  </w:style>
  <w:style w:type="table" w:styleId="ListTable4-Accent1">
    <w:name w:val="List Table 4 Accent 1"/>
    <w:basedOn w:val="TableNormal"/>
    <w:uiPriority w:val="49"/>
    <w:rsid w:val="00FF161F"/>
    <w:tblPr>
      <w:tblStyleRowBandSize w:val="1"/>
      <w:tblStyleColBandSize w:val="1"/>
      <w:tblBorders>
        <w:top w:val="single" w:sz="4" w:space="0" w:color="3FFFBC" w:themeColor="accent1" w:themeTint="99"/>
        <w:left w:val="single" w:sz="4" w:space="0" w:color="3FFFBC" w:themeColor="accent1" w:themeTint="99"/>
        <w:bottom w:val="single" w:sz="4" w:space="0" w:color="3FFFBC" w:themeColor="accent1" w:themeTint="99"/>
        <w:right w:val="single" w:sz="4" w:space="0" w:color="3FFFBC" w:themeColor="accent1" w:themeTint="99"/>
        <w:insideH w:val="single" w:sz="4" w:space="0" w:color="3FFFB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E7D" w:themeColor="accent1"/>
          <w:left w:val="single" w:sz="4" w:space="0" w:color="00BE7D" w:themeColor="accent1"/>
          <w:bottom w:val="single" w:sz="4" w:space="0" w:color="00BE7D" w:themeColor="accent1"/>
          <w:right w:val="single" w:sz="4" w:space="0" w:color="00BE7D" w:themeColor="accent1"/>
          <w:insideH w:val="nil"/>
        </w:tcBorders>
        <w:shd w:val="clear" w:color="auto" w:fill="00BE7D" w:themeFill="accent1"/>
      </w:tcPr>
    </w:tblStylePr>
    <w:tblStylePr w:type="lastRow">
      <w:rPr>
        <w:b/>
        <w:bCs/>
      </w:rPr>
      <w:tblPr/>
      <w:tcPr>
        <w:tcBorders>
          <w:top w:val="double" w:sz="4" w:space="0" w:color="3FFF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FFE8" w:themeFill="accent1" w:themeFillTint="33"/>
      </w:tcPr>
    </w:tblStylePr>
    <w:tblStylePr w:type="band1Horz">
      <w:tblPr/>
      <w:tcPr>
        <w:shd w:val="clear" w:color="auto" w:fill="BFFFE8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FF161F"/>
    <w:tblPr>
      <w:tblStyleRowBandSize w:val="1"/>
      <w:tblStyleColBandSize w:val="1"/>
      <w:tblBorders>
        <w:top w:val="single" w:sz="4" w:space="0" w:color="635CB9" w:themeColor="accent3" w:themeTint="99"/>
        <w:left w:val="single" w:sz="4" w:space="0" w:color="635CB9" w:themeColor="accent3" w:themeTint="99"/>
        <w:bottom w:val="single" w:sz="4" w:space="0" w:color="635CB9" w:themeColor="accent3" w:themeTint="99"/>
        <w:right w:val="single" w:sz="4" w:space="0" w:color="635CB9" w:themeColor="accent3" w:themeTint="99"/>
        <w:insideH w:val="single" w:sz="4" w:space="0" w:color="635CB9" w:themeColor="accent3" w:themeTint="99"/>
        <w:insideV w:val="single" w:sz="4" w:space="0" w:color="635CB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92557" w:themeColor="accent3"/>
          <w:left w:val="single" w:sz="4" w:space="0" w:color="292557" w:themeColor="accent3"/>
          <w:bottom w:val="single" w:sz="4" w:space="0" w:color="292557" w:themeColor="accent3"/>
          <w:right w:val="single" w:sz="4" w:space="0" w:color="292557" w:themeColor="accent3"/>
          <w:insideH w:val="nil"/>
          <w:insideV w:val="nil"/>
        </w:tcBorders>
        <w:shd w:val="clear" w:color="auto" w:fill="292557" w:themeFill="accent3"/>
      </w:tcPr>
    </w:tblStylePr>
    <w:tblStylePr w:type="lastRow">
      <w:rPr>
        <w:b/>
        <w:bCs/>
      </w:rPr>
      <w:tblPr/>
      <w:tcPr>
        <w:tcBorders>
          <w:top w:val="double" w:sz="4" w:space="0" w:color="29255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C8E8" w:themeFill="accent3" w:themeFillTint="33"/>
      </w:tcPr>
    </w:tblStylePr>
    <w:tblStylePr w:type="band1Horz">
      <w:tblPr/>
      <w:tcPr>
        <w:shd w:val="clear" w:color="auto" w:fill="CBC8E8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17231"/>
    <w:rPr>
      <w:color w:val="605E5C"/>
      <w:shd w:val="clear" w:color="auto" w:fill="E1DFDD"/>
    </w:rPr>
  </w:style>
  <w:style w:type="table" w:styleId="GridTable5Dark-Accent5">
    <w:name w:val="Grid Table 5 Dark Accent 5"/>
    <w:basedOn w:val="TableNormal"/>
    <w:uiPriority w:val="50"/>
    <w:rsid w:val="003B732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5E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7F7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F7F7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F7F7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F7F7F" w:themeFill="accent5"/>
      </w:tcPr>
    </w:tblStylePr>
    <w:tblStylePr w:type="band1Vert">
      <w:tblPr/>
      <w:tcPr>
        <w:shd w:val="clear" w:color="auto" w:fill="CBCBCB" w:themeFill="accent5" w:themeFillTint="66"/>
      </w:tcPr>
    </w:tblStylePr>
    <w:tblStylePr w:type="band1Horz">
      <w:tblPr/>
      <w:tcPr>
        <w:shd w:val="clear" w:color="auto" w:fill="CBCBCB" w:themeFill="accent5" w:themeFillTint="66"/>
      </w:tcPr>
    </w:tblStylePr>
  </w:style>
  <w:style w:type="table" w:styleId="PlainTable3">
    <w:name w:val="Plain Table 3"/>
    <w:basedOn w:val="TableNormal"/>
    <w:uiPriority w:val="43"/>
    <w:rsid w:val="00E3022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653BC1"/>
    <w:tblPr>
      <w:tblStyleRowBandSize w:val="1"/>
      <w:tblStyleColBandSize w:val="1"/>
      <w:tblBorders>
        <w:top w:val="single" w:sz="4" w:space="0" w:color="52F9D1" w:themeColor="accent2" w:themeTint="66"/>
        <w:left w:val="single" w:sz="4" w:space="0" w:color="52F9D1" w:themeColor="accent2" w:themeTint="66"/>
        <w:bottom w:val="single" w:sz="4" w:space="0" w:color="52F9D1" w:themeColor="accent2" w:themeTint="66"/>
        <w:right w:val="single" w:sz="4" w:space="0" w:color="52F9D1" w:themeColor="accent2" w:themeTint="66"/>
        <w:insideH w:val="single" w:sz="4" w:space="0" w:color="52F9D1" w:themeColor="accent2" w:themeTint="66"/>
        <w:insideV w:val="single" w:sz="4" w:space="0" w:color="52F9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07EBB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7EBB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5">
    <w:name w:val="Grid Table 2 Accent 5"/>
    <w:basedOn w:val="TableNormal"/>
    <w:uiPriority w:val="47"/>
    <w:rsid w:val="000829DE"/>
    <w:tblPr>
      <w:tblStyleRowBandSize w:val="1"/>
      <w:tblStyleColBandSize w:val="1"/>
      <w:tblBorders>
        <w:top w:val="single" w:sz="2" w:space="0" w:color="B2B2B2" w:themeColor="accent5" w:themeTint="99"/>
        <w:bottom w:val="single" w:sz="2" w:space="0" w:color="B2B2B2" w:themeColor="accent5" w:themeTint="99"/>
        <w:insideH w:val="single" w:sz="2" w:space="0" w:color="B2B2B2" w:themeColor="accent5" w:themeTint="99"/>
        <w:insideV w:val="single" w:sz="2" w:space="0" w:color="B2B2B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B2B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B2B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5" w:themeFillTint="33"/>
      </w:tcPr>
    </w:tblStylePr>
    <w:tblStylePr w:type="band1Horz">
      <w:tblPr/>
      <w:tcPr>
        <w:shd w:val="clear" w:color="auto" w:fill="E5E5E5" w:themeFill="accent5" w:themeFillTint="33"/>
      </w:tcPr>
    </w:tblStylePr>
  </w:style>
  <w:style w:type="paragraph" w:customStyle="1" w:styleId="Koodi">
    <w:name w:val="Koodi"/>
    <w:basedOn w:val="Normal"/>
    <w:link w:val="KoodiChar"/>
    <w:qFormat/>
    <w:rsid w:val="00387E6B"/>
    <w:pPr>
      <w:spacing w:after="120" w:line="259" w:lineRule="auto"/>
      <w:ind w:left="567" w:right="567"/>
      <w:jc w:val="left"/>
    </w:pPr>
    <w:rPr>
      <w:rFonts w:ascii="Courier New" w:eastAsiaTheme="minorHAnsi" w:hAnsi="Courier New" w:cs="Open Sans"/>
      <w:bCs/>
      <w:sz w:val="20"/>
      <w:lang w:eastAsia="en-US"/>
    </w:rPr>
  </w:style>
  <w:style w:type="character" w:customStyle="1" w:styleId="KoodiChar">
    <w:name w:val="Koodi Char"/>
    <w:basedOn w:val="DefaultParagraphFont"/>
    <w:link w:val="Koodi"/>
    <w:rsid w:val="00387E6B"/>
    <w:rPr>
      <w:rFonts w:ascii="Courier New" w:eastAsiaTheme="minorHAnsi" w:hAnsi="Courier New" w:cs="Open Sans"/>
      <w:bCs/>
      <w:szCs w:val="22"/>
      <w:lang w:val="en-US" w:eastAsia="en-US"/>
    </w:rPr>
  </w:style>
  <w:style w:type="paragraph" w:customStyle="1" w:styleId="Otsikkopivmr">
    <w:name w:val="Otsikkopäivämäärä"/>
    <w:basedOn w:val="Normal"/>
    <w:link w:val="OtsikkopivmrChar"/>
    <w:rsid w:val="00904C79"/>
    <w:pPr>
      <w:ind w:left="57"/>
    </w:pPr>
  </w:style>
  <w:style w:type="paragraph" w:customStyle="1" w:styleId="ContentHeader">
    <w:name w:val="ContentHeader"/>
    <w:basedOn w:val="Heading1"/>
    <w:link w:val="ContentHeaderChar"/>
    <w:rsid w:val="002763D2"/>
    <w:pPr>
      <w:numPr>
        <w:numId w:val="0"/>
      </w:numPr>
    </w:pPr>
  </w:style>
  <w:style w:type="character" w:customStyle="1" w:styleId="OtsikkopivmrChar">
    <w:name w:val="Otsikkopäivämäärä Char"/>
    <w:basedOn w:val="DefaultParagraphFont"/>
    <w:link w:val="Otsikkopivmr"/>
    <w:rsid w:val="00904C79"/>
    <w:rPr>
      <w:rFonts w:asciiTheme="minorHAnsi" w:hAnsiTheme="minorHAnsi"/>
      <w:sz w:val="22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rsid w:val="00FD636B"/>
    <w:rPr>
      <w:rFonts w:asciiTheme="majorHAnsi" w:hAnsiTheme="majorHAnsi" w:cstheme="majorHAnsi"/>
      <w:b/>
      <w:bCs/>
      <w:color w:val="000000" w:themeColor="text1"/>
      <w:kern w:val="32"/>
      <w:sz w:val="40"/>
      <w:szCs w:val="32"/>
      <w:lang w:val="en-US"/>
    </w:rPr>
  </w:style>
  <w:style w:type="character" w:customStyle="1" w:styleId="ContentHeaderChar">
    <w:name w:val="ContentHeader Char"/>
    <w:basedOn w:val="Heading1Char"/>
    <w:link w:val="ContentHeader"/>
    <w:rsid w:val="002763D2"/>
    <w:rPr>
      <w:rFonts w:ascii="Open Sans" w:hAnsi="Open Sans" w:cs="Arial"/>
      <w:b/>
      <w:bCs/>
      <w:color w:val="000000" w:themeColor="text1"/>
      <w:kern w:val="32"/>
      <w:sz w:val="36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8504F"/>
    <w:pPr>
      <w:spacing w:after="100"/>
      <w:ind w:left="480"/>
    </w:pPr>
  </w:style>
  <w:style w:type="paragraph" w:styleId="FootnoteText">
    <w:name w:val="footnote text"/>
    <w:basedOn w:val="Normal"/>
    <w:link w:val="FootnoteTextChar"/>
    <w:semiHidden/>
    <w:unhideWhenUsed/>
    <w:rsid w:val="005C17DD"/>
    <w:pPr>
      <w:spacing w:after="60" w:line="240" w:lineRule="auto"/>
      <w:jc w:val="left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5C17DD"/>
    <w:rPr>
      <w:rFonts w:ascii="Century Schoolbook" w:hAnsi="Century Schoolbook"/>
      <w:lang w:val="en-GB"/>
    </w:rPr>
  </w:style>
  <w:style w:type="character" w:styleId="FootnoteReference">
    <w:name w:val="footnote reference"/>
    <w:basedOn w:val="DefaultParagraphFont"/>
    <w:semiHidden/>
    <w:unhideWhenUsed/>
    <w:rsid w:val="00387E6B"/>
    <w:rPr>
      <w:vertAlign w:val="superscript"/>
    </w:rPr>
  </w:style>
  <w:style w:type="character" w:styleId="Emphasis">
    <w:name w:val="Emphasis"/>
    <w:basedOn w:val="DefaultParagraphFont"/>
    <w:qFormat/>
    <w:rsid w:val="00387E6B"/>
    <w:rPr>
      <w:i/>
      <w:iCs/>
    </w:rPr>
  </w:style>
  <w:style w:type="character" w:styleId="FollowedHyperlink">
    <w:name w:val="FollowedHyperlink"/>
    <w:basedOn w:val="DefaultParagraphFont"/>
    <w:semiHidden/>
    <w:unhideWhenUsed/>
    <w:rsid w:val="006F06D8"/>
    <w:rPr>
      <w:color w:val="595959" w:themeColor="followedHyperlink"/>
      <w:u w:val="single"/>
    </w:rPr>
  </w:style>
  <w:style w:type="table" w:styleId="PlainTable1">
    <w:name w:val="Plain Table 1"/>
    <w:basedOn w:val="TableNormal"/>
    <w:uiPriority w:val="41"/>
    <w:rsid w:val="007F60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SisuaTableStyle">
    <w:name w:val="SisuaTableStyle"/>
    <w:basedOn w:val="TableNormal"/>
    <w:uiPriority w:val="99"/>
    <w:rsid w:val="00EE6749"/>
    <w:pPr>
      <w:jc w:val="center"/>
    </w:pPr>
    <w:rPr>
      <w:rFonts w:ascii="Open Sans" w:hAnsi="Open Sans"/>
      <w:sz w:val="24"/>
    </w:rPr>
    <w:tblPr>
      <w:tblStyleRowBandSize w:val="1"/>
      <w:jc w:val="center"/>
    </w:tblPr>
    <w:trPr>
      <w:jc w:val="center"/>
    </w:trPr>
    <w:tcPr>
      <w:vAlign w:val="center"/>
    </w:tcPr>
    <w:tblStylePr w:type="firstRow">
      <w:rPr>
        <w:rFonts w:ascii="Times" w:hAnsi="Times"/>
        <w:b w:val="0"/>
        <w:i w:val="0"/>
        <w:color w:val="FFFFFF" w:themeColor="background1"/>
        <w:sz w:val="36"/>
      </w:rPr>
      <w:tblPr/>
      <w:tcPr>
        <w:shd w:val="clear" w:color="auto" w:fill="292557" w:themeFill="accent3"/>
      </w:tcPr>
    </w:tblStylePr>
    <w:tblStylePr w:type="band2Horz">
      <w:rPr>
        <w:rFonts w:ascii="Times" w:hAnsi="Times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 w:themeFill="background2"/>
      </w:tcPr>
    </w:tblStylePr>
  </w:style>
  <w:style w:type="table" w:styleId="TableGridLight">
    <w:name w:val="Grid Table Light"/>
    <w:basedOn w:val="TableNormal"/>
    <w:uiPriority w:val="40"/>
    <w:rsid w:val="00494FB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Footer">
    <w:name w:val="footer"/>
    <w:basedOn w:val="Normal"/>
    <w:link w:val="FooterChar"/>
    <w:uiPriority w:val="99"/>
    <w:unhideWhenUsed/>
    <w:rsid w:val="00E67487"/>
    <w:pPr>
      <w:tabs>
        <w:tab w:val="center" w:pos="4680"/>
        <w:tab w:val="right" w:pos="9360"/>
      </w:tabs>
      <w:spacing w:line="240" w:lineRule="auto"/>
      <w:jc w:val="left"/>
    </w:pPr>
    <w:rPr>
      <w:rFonts w:eastAsiaTheme="minorEastAsia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67487"/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Caption">
    <w:name w:val="caption"/>
    <w:basedOn w:val="Normal"/>
    <w:next w:val="Normal"/>
    <w:autoRedefine/>
    <w:unhideWhenUsed/>
    <w:qFormat/>
    <w:rsid w:val="00DE2D1E"/>
    <w:pPr>
      <w:keepNext/>
      <w:spacing w:after="200" w:line="240" w:lineRule="auto"/>
      <w:jc w:val="center"/>
    </w:pPr>
    <w:rPr>
      <w:iCs/>
      <w:color w:val="3C3C3C" w:themeColor="text2"/>
      <w:lang w:val="fi-FI"/>
    </w:rPr>
  </w:style>
  <w:style w:type="paragraph" w:styleId="TOCHeading">
    <w:name w:val="TOC Heading"/>
    <w:basedOn w:val="Heading1"/>
    <w:next w:val="Normal"/>
    <w:uiPriority w:val="39"/>
    <w:unhideWhenUsed/>
    <w:qFormat/>
    <w:rsid w:val="00A20C24"/>
    <w:pPr>
      <w:keepLines/>
      <w:pageBreakBefore w:val="0"/>
      <w:numPr>
        <w:numId w:val="0"/>
      </w:numPr>
      <w:tabs>
        <w:tab w:val="clear" w:pos="1304"/>
      </w:tabs>
      <w:spacing w:before="240" w:after="0" w:line="259" w:lineRule="auto"/>
      <w:outlineLvl w:val="9"/>
    </w:pPr>
    <w:rPr>
      <w:rFonts w:eastAsiaTheme="majorEastAsia" w:cstheme="majorBidi"/>
      <w:b w:val="0"/>
      <w:bCs w:val="0"/>
      <w:color w:val="008E5C" w:themeColor="accent1" w:themeShade="BF"/>
      <w:kern w:val="0"/>
      <w:sz w:val="32"/>
      <w:lang w:eastAsia="en-US"/>
    </w:rPr>
  </w:style>
  <w:style w:type="paragraph" w:customStyle="1" w:styleId="Taulukko">
    <w:name w:val="Taulukko"/>
    <w:basedOn w:val="Normal"/>
    <w:autoRedefine/>
    <w:rsid w:val="00ED1F8C"/>
    <w:pPr>
      <w:spacing w:line="240" w:lineRule="auto"/>
      <w:jc w:val="left"/>
    </w:pPr>
    <w:rPr>
      <w:rFonts w:eastAsia="Calibri"/>
      <w:lang w:val="fi-FI"/>
    </w:rPr>
  </w:style>
  <w:style w:type="table" w:customStyle="1" w:styleId="Sisua1">
    <w:name w:val="Sisua1"/>
    <w:basedOn w:val="LightShading"/>
    <w:uiPriority w:val="99"/>
    <w:rsid w:val="007C23A8"/>
    <w:rPr>
      <w:rFonts w:asciiTheme="minorHAnsi" w:hAnsiTheme="minorHAnsi"/>
      <w:lang w:val="en-GB" w:eastAsia="en-GB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pct12" w:color="F2F2F2" w:themeColor="background2" w:fill="F2F2F2" w:themeFill="background2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  <w:color w:val="FFFFFF" w:themeColor="background1"/>
        <w:sz w:val="24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92557" w:themeFill="accent3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  <w:color w:val="FFFFFF" w:themeColor="background1"/>
        <w:sz w:val="22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92557" w:themeFill="accent3"/>
      </w:tcPr>
    </w:tblStylePr>
    <w:tblStylePr w:type="firstCol">
      <w:rPr>
        <w:rFonts w:asciiTheme="majorHAnsi" w:eastAsiaTheme="majorEastAsia" w:hAnsiTheme="majorHAnsi" w:cstheme="majorBidi"/>
        <w:b w:val="0"/>
        <w:bCs/>
        <w:sz w:val="22"/>
      </w:rPr>
    </w:tblStylePr>
    <w:tblStylePr w:type="lastCol">
      <w:rPr>
        <w:rFonts w:asciiTheme="majorHAnsi" w:eastAsiaTheme="majorEastAsia" w:hAnsiTheme="majorHAnsi" w:cstheme="majorBidi"/>
        <w:b w:val="0"/>
        <w:bCs/>
        <w:sz w:val="22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CDCDD3"/>
      </w:tcPr>
    </w:tblStylePr>
    <w:tblStylePr w:type="band1Vert">
      <w:rPr>
        <w:rFonts w:asciiTheme="minorHAnsi" w:hAnsiTheme="minorHAnsi"/>
        <w:sz w:val="22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E8E8ED"/>
      </w:tcPr>
    </w:tblStylePr>
    <w:tblStylePr w:type="band2Vert">
      <w:rPr>
        <w:rFonts w:asciiTheme="minorHAnsi" w:hAnsiTheme="minorHAnsi"/>
        <w:sz w:val="22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CDCDD3"/>
      </w:tcPr>
    </w:tblStylePr>
    <w:tblStylePr w:type="band1Horz">
      <w:rPr>
        <w:rFonts w:asciiTheme="minorHAnsi" w:hAnsiTheme="minorHAnsi"/>
        <w:sz w:val="22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E8E8ED"/>
      </w:tcPr>
    </w:tblStylePr>
    <w:tblStylePr w:type="band2Horz">
      <w:rPr>
        <w:rFonts w:asciiTheme="minorHAnsi" w:hAnsiTheme="minorHAnsi"/>
        <w:sz w:val="22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CDCDD3"/>
      </w:tcPr>
    </w:tblStylePr>
    <w:tblStylePr w:type="neCell">
      <w:rPr>
        <w:rFonts w:asciiTheme="majorHAnsi" w:hAnsiTheme="majorHAnsi"/>
        <w:b/>
        <w:color w:val="FFFFFF" w:themeColor="background1"/>
        <w:sz w:val="24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92557" w:themeFill="accent3"/>
      </w:tcPr>
    </w:tblStylePr>
    <w:tblStylePr w:type="nwCell">
      <w:rPr>
        <w:rFonts w:asciiTheme="majorHAnsi" w:hAnsiTheme="majorHAnsi"/>
        <w:b/>
        <w:color w:val="FFFFFF" w:themeColor="background1"/>
        <w:sz w:val="24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92557" w:themeFill="accent3"/>
      </w:tcPr>
    </w:tblStylePr>
    <w:tblStylePr w:type="seCell">
      <w:rPr>
        <w:rFonts w:asciiTheme="majorHAnsi" w:hAnsiTheme="majorHAnsi"/>
        <w:sz w:val="22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92557" w:themeFill="accent3"/>
      </w:tcPr>
    </w:tblStylePr>
    <w:tblStylePr w:type="swCell">
      <w:rPr>
        <w:rFonts w:asciiTheme="majorHAnsi" w:hAnsiTheme="majorHAnsi"/>
        <w:b w:val="0"/>
        <w:sz w:val="22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92557" w:themeFill="accent3"/>
      </w:tcPr>
    </w:tblStylePr>
  </w:style>
  <w:style w:type="table" w:styleId="LightShading">
    <w:name w:val="Light Shading"/>
    <w:basedOn w:val="TableNormal"/>
    <w:uiPriority w:val="60"/>
    <w:semiHidden/>
    <w:unhideWhenUsed/>
    <w:rsid w:val="007C23A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Default">
    <w:name w:val="Default"/>
    <w:rsid w:val="000E6A7A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CL"/>
    </w:rPr>
  </w:style>
  <w:style w:type="paragraph" w:styleId="Header">
    <w:name w:val="header"/>
    <w:basedOn w:val="Normal"/>
    <w:link w:val="HeaderChar"/>
    <w:uiPriority w:val="99"/>
    <w:unhideWhenUsed/>
    <w:rsid w:val="008B3D12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D12"/>
    <w:rPr>
      <w:rFonts w:ascii="PT Serif" w:hAnsi="PT Serif"/>
      <w:sz w:val="24"/>
      <w:szCs w:val="22"/>
      <w:lang w:val="es-CL"/>
    </w:rPr>
  </w:style>
  <w:style w:type="character" w:styleId="CommentReference">
    <w:name w:val="annotation reference"/>
    <w:basedOn w:val="DefaultParagraphFont"/>
    <w:semiHidden/>
    <w:unhideWhenUsed/>
    <w:rsid w:val="00BC7521"/>
    <w:rPr>
      <w:sz w:val="16"/>
      <w:szCs w:val="16"/>
    </w:rPr>
  </w:style>
  <w:style w:type="paragraph" w:styleId="Revision">
    <w:name w:val="Revision"/>
    <w:hidden/>
    <w:uiPriority w:val="99"/>
    <w:semiHidden/>
    <w:rsid w:val="00E44260"/>
    <w:rPr>
      <w:rFonts w:ascii="PT Serif" w:hAnsi="PT Serif"/>
      <w:sz w:val="24"/>
      <w:szCs w:val="22"/>
      <w:lang w:val="en-US"/>
    </w:rPr>
  </w:style>
  <w:style w:type="paragraph" w:styleId="ListBullet">
    <w:name w:val="List Bullet"/>
    <w:basedOn w:val="Normal"/>
    <w:rsid w:val="00AF0A68"/>
    <w:pPr>
      <w:contextualSpacing/>
    </w:pPr>
  </w:style>
  <w:style w:type="character" w:customStyle="1" w:styleId="Heading2Char">
    <w:name w:val="Heading 2 Char"/>
    <w:basedOn w:val="DefaultParagraphFont"/>
    <w:link w:val="Heading2"/>
    <w:rsid w:val="008D245E"/>
    <w:rPr>
      <w:rFonts w:asciiTheme="majorHAnsi" w:hAnsiTheme="majorHAnsi" w:cstheme="majorHAnsi"/>
      <w:b/>
      <w:bCs/>
      <w:iCs/>
      <w:color w:val="000000" w:themeColor="text1"/>
      <w:sz w:val="32"/>
      <w:szCs w:val="28"/>
    </w:rPr>
  </w:style>
  <w:style w:type="character" w:customStyle="1" w:styleId="Heading3Char">
    <w:name w:val="Heading 3 Char"/>
    <w:basedOn w:val="DefaultParagraphFont"/>
    <w:link w:val="Heading3"/>
    <w:rsid w:val="008D245E"/>
    <w:rPr>
      <w:rFonts w:ascii="Open Sans" w:hAnsi="Open Sans" w:cs="Arial"/>
      <w:bCs/>
      <w:sz w:val="28"/>
      <w:szCs w:val="26"/>
      <w:lang w:val="es-CL"/>
    </w:rPr>
  </w:style>
  <w:style w:type="paragraph" w:styleId="CommentText">
    <w:name w:val="annotation text"/>
    <w:basedOn w:val="Normal"/>
    <w:link w:val="CommentTextChar"/>
    <w:semiHidden/>
    <w:unhideWhenUsed/>
    <w:rsid w:val="00FF7D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FF7D78"/>
    <w:rPr>
      <w:rFonts w:asciiTheme="minorHAnsi" w:hAnsiTheme="minorHAnsi"/>
      <w:lang w:val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01551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551914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885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94302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65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6099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03556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5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2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4378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20068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6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77335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153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8182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9274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5391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01802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6428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5397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4865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4345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46288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95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2710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3460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9821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5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6086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07755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748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15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160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2707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0902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5937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1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27788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9901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0728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694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4882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65646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82096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99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64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012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2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0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18922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425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39664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886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9262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2285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1804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122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47062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4632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19926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0392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90024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5546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5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5232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5970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2035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38563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1437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02423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3240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60590">
          <w:marLeft w:val="108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7648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35784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77842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4047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7022">
          <w:marLeft w:val="180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9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104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5712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3422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7735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5456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27676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1526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://www.sisua.cl/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header" Target="header3.xml"/><Relationship Id="rId22" Type="http://schemas.openxmlformats.org/officeDocument/2006/relationships/theme" Target="theme/theme1.xml"/><Relationship Id="rId9" Type="http://schemas.openxmlformats.org/officeDocument/2006/relationships/webSettings" Target="webSettings.xml"/><Relationship Id="rId14" Type="http://schemas.openxmlformats.org/officeDocument/2006/relationships/hyperlink" Target="http://www.sisua.cl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sisuadigital.com" TargetMode="External"/><Relationship Id="rId1" Type="http://schemas.openxmlformats.org/officeDocument/2006/relationships/hyperlink" Target="http://www.sisuadigita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ertKokkola\Desktop\Sisua%20Digital%20Word%20Template.dotx" TargetMode="External"/></Relationships>
</file>

<file path=word/theme/theme1.xml><?xml version="1.0" encoding="utf-8"?>
<a:theme xmlns:a="http://schemas.openxmlformats.org/drawingml/2006/main" name="Sisua_Digital">
  <a:themeElements>
    <a:clrScheme name="Sisua Digital">
      <a:dk1>
        <a:sysClr val="windowText" lastClr="000000"/>
      </a:dk1>
      <a:lt1>
        <a:sysClr val="window" lastClr="FFFFFF"/>
      </a:lt1>
      <a:dk2>
        <a:srgbClr val="3C3C3C"/>
      </a:dk2>
      <a:lt2>
        <a:srgbClr val="F2F2F2"/>
      </a:lt2>
      <a:accent1>
        <a:srgbClr val="00BE7D"/>
      </a:accent1>
      <a:accent2>
        <a:srgbClr val="024031"/>
      </a:accent2>
      <a:accent3>
        <a:srgbClr val="292557"/>
      </a:accent3>
      <a:accent4>
        <a:srgbClr val="00734D"/>
      </a:accent4>
      <a:accent5>
        <a:srgbClr val="7F7F7F"/>
      </a:accent5>
      <a:accent6>
        <a:srgbClr val="4199C0"/>
      </a:accent6>
      <a:hlink>
        <a:srgbClr val="00BE7D"/>
      </a:hlink>
      <a:folHlink>
        <a:srgbClr val="595959"/>
      </a:folHlink>
    </a:clrScheme>
    <a:fontScheme name="Sisua Digital">
      <a:majorFont>
        <a:latin typeface="Open Sans Condensed"/>
        <a:ea typeface=""/>
        <a:cs typeface=""/>
      </a:majorFont>
      <a:minorFont>
        <a:latin typeface="Open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bg1">
            <a:lumMod val="95000"/>
          </a:schemeClr>
        </a:solidFill>
        <a:ln>
          <a:noFill/>
        </a:ln>
      </a:spPr>
      <a:bodyPr rtlCol="0" anchor="t"/>
      <a:lstStyle>
        <a:defPPr marL="285750" indent="-285750" algn="l">
          <a:buClr>
            <a:schemeClr val="accent1"/>
          </a:buClr>
          <a:buFont typeface="Arial" panose="020B0604020202020204" pitchFamily="34" charset="0"/>
          <a:buChar char="•"/>
          <a:defRPr sz="1600" dirty="0" err="1" smtClean="0">
            <a:solidFill>
              <a:schemeClr val="tx1"/>
            </a:solidFill>
          </a:defRPr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/>
      <a:bodyPr vert="horz" wrap="none" lIns="91440" tIns="45720" rIns="91440" bIns="45720" rtlCol="0" anchor="ctr">
        <a:spAutoFit/>
      </a:bodyPr>
      <a:lstStyle>
        <a:defPPr marL="285750" indent="-285750" algn="ctr">
          <a:buClr>
            <a:schemeClr val="accent1"/>
          </a:buClr>
          <a:buFont typeface="Arial" panose="020B0604020202020204" pitchFamily="34" charset="0"/>
          <a:buChar char="•"/>
          <a:defRPr sz="1400" dirty="0" err="1" smtClean="0">
            <a:solidFill>
              <a:schemeClr val="tx1"/>
            </a:solidFill>
            <a:latin typeface="+mn-lt"/>
            <a:ea typeface="Open Sans" panose="020B0606030504020204" pitchFamily="34" charset="0"/>
            <a:cs typeface="Open Sans" panose="020B0606030504020204" pitchFamily="34" charset="0"/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Sisua_Digital" id="{DBFCC5EF-0D8D-4BA5-87BA-3B4932BD4B63}" vid="{AFB39028-4C9F-4253-81B0-09729EB90A19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63338A2-B388-434F-8A7A-4BA52EED4FD6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b31b504-2a1b-48e0-bb36-599d6593b6a4" xsi:nil="true"/>
    <lcf76f155ced4ddcb4097134ff3c332f xmlns="94645f53-e67a-42a4-b4b7-f8a05340f7be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522C6FB34E5F40AAEC2ED6A4319399" ma:contentTypeVersion="16" ma:contentTypeDescription="Create a new document." ma:contentTypeScope="" ma:versionID="e7ebf0ffc68384ec623b447f98ccdfea">
  <xsd:schema xmlns:xsd="http://www.w3.org/2001/XMLSchema" xmlns:xs="http://www.w3.org/2001/XMLSchema" xmlns:p="http://schemas.microsoft.com/office/2006/metadata/properties" xmlns:ns2="94645f53-e67a-42a4-b4b7-f8a05340f7be" xmlns:ns3="2b31b504-2a1b-48e0-bb36-599d6593b6a4" targetNamespace="http://schemas.microsoft.com/office/2006/metadata/properties" ma:root="true" ma:fieldsID="61fed65fb9cceb5e73ace4537a6f9a79" ns2:_="" ns3:_="">
    <xsd:import namespace="94645f53-e67a-42a4-b4b7-f8a05340f7be"/>
    <xsd:import namespace="2b31b504-2a1b-48e0-bb36-599d6593b6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645f53-e67a-42a4-b4b7-f8a05340f7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67f5adc-47c4-4964-b3a7-7ac5e466c4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31b504-2a1b-48e0-bb36-599d6593b6a4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102b9ce0-d376-4698-b6e9-0d049411576f}" ma:internalName="TaxCatchAll" ma:showField="CatchAllData" ma:web="2b31b504-2a1b-48e0-bb36-599d6593b6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haredContentType xmlns="Microsoft.SharePoint.Taxonomy.ContentTypeSync" SourceId="f5af0f96-557c-40e5-b74f-4de88d247c44" ContentTypeId="0x0101" PreviousValue="false" LastSyncTimeStamp="2015-12-10T20:09:36Z"/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05E9D-A7EF-4578-A7CD-871ACCC0CE9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A278C44-D92D-4A94-8505-6C70E7797F9E}">
  <ds:schemaRefs>
    <ds:schemaRef ds:uri="http://schemas.microsoft.com/office/2006/metadata/properties"/>
    <ds:schemaRef ds:uri="http://schemas.microsoft.com/office/infopath/2007/PartnerControls"/>
    <ds:schemaRef ds:uri="d18c1617-1ac8-4b22-9cef-b2ac240d88cb"/>
    <ds:schemaRef ds:uri="720d118b-0905-4323-ae13-abbd7c931344"/>
  </ds:schemaRefs>
</ds:datastoreItem>
</file>

<file path=customXml/itemProps3.xml><?xml version="1.0" encoding="utf-8"?>
<ds:datastoreItem xmlns:ds="http://schemas.openxmlformats.org/officeDocument/2006/customXml" ds:itemID="{820A3900-BB91-4BD7-91BA-FA6C6543A0B2}"/>
</file>

<file path=customXml/itemProps4.xml><?xml version="1.0" encoding="utf-8"?>
<ds:datastoreItem xmlns:ds="http://schemas.openxmlformats.org/officeDocument/2006/customXml" ds:itemID="{AF02496E-CD75-4796-A1C7-3AD6F48D515C}">
  <ds:schemaRefs>
    <ds:schemaRef ds:uri="Microsoft.SharePoint.Taxonomy.ContentTypeSync"/>
  </ds:schemaRefs>
</ds:datastoreItem>
</file>

<file path=customXml/itemProps5.xml><?xml version="1.0" encoding="utf-8"?>
<ds:datastoreItem xmlns:ds="http://schemas.openxmlformats.org/officeDocument/2006/customXml" ds:itemID="{24B475CE-2250-44FB-ABCD-1AC949A52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Sisua Digital Word Template.dotx</Template>
  <TotalTime>3006</TotalTime>
  <Pages>8</Pages>
  <Words>503</Words>
  <Characters>2769</Characters>
  <Application>Microsoft Office Word</Application>
  <DocSecurity>0</DocSecurity>
  <Lines>23</Lines>
  <Paragraphs>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SD</Company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sisua_template</dc:subject>
  <dc:creator>vicente.diaz</dc:creator>
  <cp:keywords/>
  <cp:lastModifiedBy>Lira, Maria Jose</cp:lastModifiedBy>
  <cp:revision>992</cp:revision>
  <cp:lastPrinted>2022-07-05T21:28:00Z</cp:lastPrinted>
  <dcterms:created xsi:type="dcterms:W3CDTF">2019-09-02T20:14:00Z</dcterms:created>
  <dcterms:modified xsi:type="dcterms:W3CDTF">2023-08-16T15:53:00Z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0x010100CA522C6FB34E5F40AAEC2ED6A4319399</vt:lpwstr>
  </property>
  <property fmtid="{D5CDD505-2E9C-101B-9397-08002B2CF9AE}" pid="3" name="Order">
    <vt:r8>148400</vt:r8>
  </property>
  <property fmtid="{D5CDD505-2E9C-101B-9397-08002B2CF9AE}" pid="4" name="AuthorIds_UIVersion_1536">
    <vt:lpwstr>51</vt:lpwstr>
  </property>
  <property fmtid="{D5CDD505-2E9C-101B-9397-08002B2CF9AE}" pid="5" name="MediaServiceImageTags">
    <vt:lpwstr/>
  </property>
  <property fmtid="{D5CDD505-2E9C-101B-9397-08002B2CF9AE}" pid="6" name="ML_LineOfBusiness">
    <vt:lpwstr/>
  </property>
  <property fmtid="{D5CDD505-2E9C-101B-9397-08002B2CF9AE}" pid="7" name="TaxKeyword">
    <vt:lpwstr/>
  </property>
  <property fmtid="{D5CDD505-2E9C-101B-9397-08002B2CF9AE}" pid="8" name="ML_OfficeLocation">
    <vt:lpwstr/>
  </property>
  <property fmtid="{D5CDD505-2E9C-101B-9397-08002B2CF9AE}" pid="9" name="ML_Roles">
    <vt:lpwstr/>
  </property>
  <property fmtid="{D5CDD505-2E9C-101B-9397-08002B2CF9AE}" pid="10" name="ML_Geography">
    <vt:lpwstr/>
  </property>
</Properties>
</file>